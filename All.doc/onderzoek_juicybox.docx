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C55A4E" w14:paraId="4E7DBA58" w14:textId="77777777" w:rsidTr="00A31A5B">
        <w:tc>
          <w:tcPr>
            <w:tcW w:w="5395" w:type="dxa"/>
          </w:tcPr>
          <w:p w14:paraId="24C8981B" w14:textId="77777777" w:rsidR="00A81248" w:rsidRPr="00C55A4E" w:rsidRDefault="00A81248" w:rsidP="00A81248">
            <w:pPr>
              <w:pStyle w:val="Grafischanker"/>
              <w:rPr>
                <w:noProof/>
              </w:rPr>
            </w:pPr>
          </w:p>
        </w:tc>
        <w:tc>
          <w:tcPr>
            <w:tcW w:w="5237" w:type="dxa"/>
          </w:tcPr>
          <w:p w14:paraId="3E7FF8EF" w14:textId="77777777" w:rsidR="00A81248" w:rsidRPr="00C55A4E" w:rsidRDefault="00A81248" w:rsidP="00A81248">
            <w:pPr>
              <w:pStyle w:val="Grafischanker"/>
              <w:rPr>
                <w:noProof/>
              </w:rPr>
            </w:pPr>
          </w:p>
        </w:tc>
      </w:tr>
      <w:tr w:rsidR="00A81248" w:rsidRPr="00C55A4E" w14:paraId="1ABE126A" w14:textId="77777777" w:rsidTr="00A31A5B">
        <w:trPr>
          <w:trHeight w:val="2719"/>
        </w:trPr>
        <w:tc>
          <w:tcPr>
            <w:tcW w:w="5395" w:type="dxa"/>
          </w:tcPr>
          <w:p w14:paraId="4862B3C9" w14:textId="61C145AA" w:rsidR="00A81248" w:rsidRPr="00C55A4E" w:rsidRDefault="00A776C4" w:rsidP="00C66528">
            <w:pPr>
              <w:pStyle w:val="Kop1"/>
              <w:rPr>
                <w:noProof/>
              </w:rPr>
            </w:pPr>
            <w:r>
              <w:rPr>
                <w:noProof/>
              </w:rPr>
              <w:t>Onderzoek</w:t>
            </w:r>
          </w:p>
        </w:tc>
        <w:tc>
          <w:tcPr>
            <w:tcW w:w="5237" w:type="dxa"/>
          </w:tcPr>
          <w:p w14:paraId="0D97FC7D" w14:textId="77777777" w:rsidR="00A81248" w:rsidRPr="00C55A4E" w:rsidRDefault="00A81248">
            <w:pPr>
              <w:rPr>
                <w:noProof/>
              </w:rPr>
            </w:pPr>
          </w:p>
        </w:tc>
      </w:tr>
      <w:tr w:rsidR="00A81248" w:rsidRPr="00C55A4E" w14:paraId="4097D9B4" w14:textId="77777777" w:rsidTr="00A31A5B">
        <w:trPr>
          <w:trHeight w:val="8865"/>
        </w:trPr>
        <w:tc>
          <w:tcPr>
            <w:tcW w:w="5395" w:type="dxa"/>
          </w:tcPr>
          <w:p w14:paraId="08D53F88" w14:textId="77777777" w:rsidR="00A81248" w:rsidRPr="00C55A4E" w:rsidRDefault="00A81248">
            <w:pPr>
              <w:rPr>
                <w:noProof/>
              </w:rPr>
            </w:pPr>
            <w:r w:rsidRPr="00C55A4E">
              <w:rPr>
                <w:noProof/>
                <w:lang w:bidi="nl-NL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3FFA4939" wp14:editId="7FD7EBCA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oe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Vorm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Driehoek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Vorm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339934" id="Groep 1" o:spid="_x0000_s1026" alt="&quot;&quot;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">
                      <v:shape id="Vorm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Driehoek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Vorm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237" w:type="dxa"/>
          </w:tcPr>
          <w:p w14:paraId="77F301C5" w14:textId="43BD680C" w:rsidR="00A81248" w:rsidRPr="00C55A4E" w:rsidRDefault="00A81248">
            <w:pPr>
              <w:rPr>
                <w:noProof/>
              </w:rPr>
            </w:pPr>
          </w:p>
        </w:tc>
      </w:tr>
      <w:tr w:rsidR="00A81248" w:rsidRPr="00C55A4E" w14:paraId="1044894A" w14:textId="77777777" w:rsidTr="00A31A5B">
        <w:trPr>
          <w:trHeight w:val="1299"/>
        </w:trPr>
        <w:tc>
          <w:tcPr>
            <w:tcW w:w="5395" w:type="dxa"/>
          </w:tcPr>
          <w:p w14:paraId="1C87A10A" w14:textId="77777777" w:rsidR="00A81248" w:rsidRPr="00C55A4E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1A39BD86" w14:textId="4CD3DF77" w:rsidR="00A81248" w:rsidRPr="00C55A4E" w:rsidRDefault="00A776C4" w:rsidP="00A81248">
            <w:pPr>
              <w:pStyle w:val="Kop2"/>
              <w:rPr>
                <w:noProof/>
              </w:rPr>
            </w:pPr>
            <w:r>
              <w:rPr>
                <w:noProof/>
              </w:rPr>
              <w:t>05-03-2012</w:t>
            </w:r>
          </w:p>
          <w:p w14:paraId="34287CB2" w14:textId="27C5C793" w:rsidR="00A81248" w:rsidRPr="00C55A4E" w:rsidRDefault="00A776C4" w:rsidP="00C66528">
            <w:pPr>
              <w:pStyle w:val="Kop2"/>
              <w:rPr>
                <w:noProof/>
              </w:rPr>
            </w:pPr>
            <w:r>
              <w:rPr>
                <w:noProof/>
              </w:rPr>
              <w:t xml:space="preserve">K-ID </w:t>
            </w:r>
            <w:r w:rsidR="00BF0019">
              <w:rPr>
                <w:noProof/>
              </w:rPr>
              <w:t>JuicyBox</w:t>
            </w:r>
          </w:p>
        </w:tc>
      </w:tr>
      <w:tr w:rsidR="00A81248" w:rsidRPr="00C55A4E" w14:paraId="789A56A0" w14:textId="77777777" w:rsidTr="00A31A5B">
        <w:trPr>
          <w:trHeight w:val="1402"/>
        </w:trPr>
        <w:tc>
          <w:tcPr>
            <w:tcW w:w="5395" w:type="dxa"/>
          </w:tcPr>
          <w:p w14:paraId="3053A072" w14:textId="77777777" w:rsidR="00A81248" w:rsidRPr="00C55A4E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133EF09C" w14:textId="11BFBD0D" w:rsidR="00A81248" w:rsidRPr="00C55A4E" w:rsidRDefault="00A776C4" w:rsidP="00A81248">
            <w:pPr>
              <w:pStyle w:val="Kop2"/>
              <w:rPr>
                <w:noProof/>
              </w:rPr>
            </w:pPr>
            <w:r>
              <w:rPr>
                <w:noProof/>
              </w:rPr>
              <w:t>Mike Yang</w:t>
            </w:r>
            <w:r w:rsidR="00C66528" w:rsidRPr="00C55A4E">
              <w:rPr>
                <w:noProof/>
                <w:lang w:bidi="nl-NL"/>
              </w:rPr>
              <w:t xml:space="preserve"> </w:t>
            </w:r>
          </w:p>
          <w:p w14:paraId="70A1572D" w14:textId="78C8C0E0" w:rsidR="00A81248" w:rsidRPr="00C55A4E" w:rsidRDefault="00A776C4" w:rsidP="00A81248">
            <w:pPr>
              <w:pStyle w:val="Kop2"/>
              <w:rPr>
                <w:noProof/>
              </w:rPr>
            </w:pPr>
            <w:r>
              <w:rPr>
                <w:noProof/>
              </w:rPr>
              <w:t>MD2A</w:t>
            </w:r>
          </w:p>
        </w:tc>
      </w:tr>
    </w:tbl>
    <w:p w14:paraId="53FA2CF0" w14:textId="55B1F2A0" w:rsidR="000C4ED1" w:rsidRPr="00C55A4E" w:rsidRDefault="000C4ED1">
      <w:pPr>
        <w:rPr>
          <w:noProof/>
        </w:rPr>
      </w:pP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1"/>
        <w:gridCol w:w="4912"/>
        <w:gridCol w:w="4873"/>
        <w:gridCol w:w="39"/>
        <w:gridCol w:w="421"/>
      </w:tblGrid>
      <w:tr w:rsidR="001205A1" w:rsidRPr="00C55A4E" w14:paraId="0460E85D" w14:textId="77777777" w:rsidTr="00A24793"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3F9AD3EC" w14:textId="77777777" w:rsidR="00A81248" w:rsidRPr="00C55A4E" w:rsidRDefault="00A81248">
            <w:pPr>
              <w:rPr>
                <w:noProof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31C0CB51" w14:textId="77777777" w:rsidR="00A81248" w:rsidRPr="00C55A4E" w:rsidRDefault="00A81248">
            <w:pPr>
              <w:rPr>
                <w:noProof/>
              </w:rPr>
            </w:pPr>
          </w:p>
        </w:tc>
        <w:tc>
          <w:tcPr>
            <w:tcW w:w="4912" w:type="dxa"/>
            <w:gridSpan w:val="2"/>
            <w:shd w:val="clear" w:color="auto" w:fill="EDF0F4" w:themeFill="accent3"/>
          </w:tcPr>
          <w:p w14:paraId="4C44C04F" w14:textId="77777777" w:rsidR="00A81248" w:rsidRPr="00C55A4E" w:rsidRDefault="00A81248">
            <w:pPr>
              <w:rPr>
                <w:noProof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04928765" w14:textId="77777777" w:rsidR="00A81248" w:rsidRPr="00C55A4E" w:rsidRDefault="00A81248">
            <w:pPr>
              <w:rPr>
                <w:noProof/>
              </w:rPr>
            </w:pPr>
          </w:p>
        </w:tc>
      </w:tr>
      <w:tr w:rsidR="001205A1" w:rsidRPr="00947F29" w14:paraId="7E508F26" w14:textId="77777777" w:rsidTr="00CA237A">
        <w:trPr>
          <w:trHeight w:val="4380"/>
        </w:trPr>
        <w:tc>
          <w:tcPr>
            <w:tcW w:w="421" w:type="dxa"/>
            <w:shd w:val="clear" w:color="auto" w:fill="EDF0F4" w:themeFill="accent3"/>
          </w:tcPr>
          <w:p w14:paraId="14BEF3E1" w14:textId="1FF7C76B" w:rsidR="001205A1" w:rsidRPr="00C55A4E" w:rsidRDefault="001205A1">
            <w:pPr>
              <w:rPr>
                <w:noProof/>
              </w:rPr>
            </w:pPr>
          </w:p>
        </w:tc>
        <w:tc>
          <w:tcPr>
            <w:tcW w:w="9824" w:type="dxa"/>
            <w:gridSpan w:val="3"/>
            <w:shd w:val="clear" w:color="auto" w:fill="EDF0F4" w:themeFill="accent3"/>
          </w:tcPr>
          <w:p w14:paraId="7C9ECC23" w14:textId="68252124" w:rsidR="001205A1" w:rsidRPr="00C55A4E" w:rsidRDefault="00A776C4" w:rsidP="001205A1">
            <w:pPr>
              <w:pStyle w:val="Kop3"/>
              <w:rPr>
                <w:noProof/>
              </w:rPr>
            </w:pPr>
            <w:r>
              <w:rPr>
                <w:noProof/>
              </w:rPr>
              <w:t>Onderzoekverslag</w:t>
            </w:r>
          </w:p>
          <w:p w14:paraId="730A4CE7" w14:textId="77777777" w:rsidR="001205A1" w:rsidRPr="00C55A4E" w:rsidRDefault="001205A1" w:rsidP="001205A1">
            <w:pPr>
              <w:pStyle w:val="Kop4"/>
              <w:rPr>
                <w:noProof/>
              </w:rPr>
            </w:pPr>
          </w:p>
          <w:p w14:paraId="74071AB9" w14:textId="3940A513" w:rsidR="00A776C4" w:rsidRDefault="00A776C4" w:rsidP="00A776C4">
            <w:pPr>
              <w:pStyle w:val="Tekst"/>
              <w:rPr>
                <w:noProof/>
              </w:rPr>
            </w:pPr>
            <w:r>
              <w:rPr>
                <w:noProof/>
              </w:rPr>
              <w:t>In deze generatie van technologie voeren mensen hun zakelijke activiteiten liever online uit dan fysiek in de winkels.</w:t>
            </w:r>
          </w:p>
          <w:p w14:paraId="000993C9" w14:textId="77777777" w:rsidR="00A776C4" w:rsidRDefault="00A776C4" w:rsidP="00A776C4">
            <w:pPr>
              <w:pStyle w:val="Tekst"/>
              <w:rPr>
                <w:noProof/>
              </w:rPr>
            </w:pPr>
          </w:p>
          <w:p w14:paraId="375DE438" w14:textId="7332D992" w:rsidR="00306DC2" w:rsidRPr="00A776C4" w:rsidRDefault="00A776C4" w:rsidP="00A776C4">
            <w:pPr>
              <w:pStyle w:val="Tekst"/>
            </w:pPr>
            <w:r>
              <w:rPr>
                <w:noProof/>
              </w:rPr>
              <w:t xml:space="preserve">Dankzij het Internet hebben veel  Vape-winkels/bedrijven het makkelijk gemaakt om de vape-product online te leren, te onderzoeken en uiteindelijk te kopen. </w:t>
            </w:r>
            <w:r>
              <w:t xml:space="preserve">Dit is de reden waarom veel </w:t>
            </w:r>
            <w:proofErr w:type="spellStart"/>
            <w:r>
              <w:t>vapers</w:t>
            </w:r>
            <w:proofErr w:type="spellEnd"/>
            <w:r>
              <w:t xml:space="preserve"> search engine gebruiken om te zoeken naar de juiste </w:t>
            </w:r>
            <w:proofErr w:type="spellStart"/>
            <w:r>
              <w:t>vape</w:t>
            </w:r>
            <w:proofErr w:type="spellEnd"/>
            <w:r>
              <w:t xml:space="preserve"> producten die past bij hunzelf. Als je kijkt naar de ‘search volume’ </w:t>
            </w:r>
            <w:r w:rsidR="000C2C38">
              <w:t>op</w:t>
            </w:r>
            <w:r>
              <w:t xml:space="preserve"> de term ‘</w:t>
            </w:r>
            <w:proofErr w:type="spellStart"/>
            <w:r>
              <w:t>Vape</w:t>
            </w:r>
            <w:proofErr w:type="spellEnd"/>
            <w:r>
              <w:t xml:space="preserve">’ op </w:t>
            </w:r>
            <w:proofErr w:type="spellStart"/>
            <w:r>
              <w:t>Google,Bing</w:t>
            </w:r>
            <w:proofErr w:type="spellEnd"/>
            <w:r>
              <w:t xml:space="preserve"> en Yahoo zie je dat het de afgelopen 5 jaar </w:t>
            </w:r>
            <w:r w:rsidR="00306DC2">
              <w:t>gigantisch is gestegen.</w:t>
            </w:r>
            <w:r w:rsidR="000C2C38">
              <w:t xml:space="preserve"> </w:t>
            </w:r>
            <w:r>
              <w:t>De populariteit heeft geleid tot een zeer grote fan-base</w:t>
            </w:r>
            <w:r w:rsidR="00306DC2">
              <w:t xml:space="preserve"> als het </w:t>
            </w:r>
            <w:r w:rsidR="00E26837">
              <w:t>neer</w:t>
            </w:r>
            <w:r w:rsidR="00306DC2">
              <w:t xml:space="preserve">komt </w:t>
            </w:r>
            <w:r w:rsidR="00E26837">
              <w:t>op</w:t>
            </w:r>
            <w:r w:rsidR="00306DC2">
              <w:t xml:space="preserve"> </w:t>
            </w:r>
            <w:proofErr w:type="spellStart"/>
            <w:r w:rsidR="00306DC2">
              <w:t>vapen</w:t>
            </w:r>
            <w:proofErr w:type="spellEnd"/>
            <w:r w:rsidR="00232DAA">
              <w:t>.</w:t>
            </w:r>
          </w:p>
        </w:tc>
        <w:tc>
          <w:tcPr>
            <w:tcW w:w="421" w:type="dxa"/>
            <w:shd w:val="clear" w:color="auto" w:fill="EDF0F4" w:themeFill="accent3"/>
          </w:tcPr>
          <w:p w14:paraId="28090D50" w14:textId="77777777" w:rsidR="001205A1" w:rsidRPr="00947F29" w:rsidRDefault="001205A1">
            <w:pPr>
              <w:rPr>
                <w:noProof/>
                <w:lang w:val="nl-NL"/>
              </w:rPr>
            </w:pPr>
          </w:p>
        </w:tc>
      </w:tr>
      <w:tr w:rsidR="001205A1" w:rsidRPr="00947F29" w14:paraId="779838A6" w14:textId="77777777" w:rsidTr="000C2C38">
        <w:trPr>
          <w:trHeight w:val="9241"/>
        </w:trPr>
        <w:tc>
          <w:tcPr>
            <w:tcW w:w="421" w:type="dxa"/>
            <w:shd w:val="clear" w:color="auto" w:fill="EDF0F4" w:themeFill="accent3"/>
          </w:tcPr>
          <w:p w14:paraId="7390A3E1" w14:textId="77777777" w:rsidR="00A81248" w:rsidRPr="00947F29" w:rsidRDefault="00A81248">
            <w:pPr>
              <w:rPr>
                <w:noProof/>
                <w:lang w:val="nl-NL"/>
              </w:rPr>
            </w:pPr>
          </w:p>
        </w:tc>
        <w:tc>
          <w:tcPr>
            <w:tcW w:w="9785" w:type="dxa"/>
            <w:gridSpan w:val="2"/>
            <w:shd w:val="clear" w:color="auto" w:fill="EDF0F4" w:themeFill="accent3"/>
          </w:tcPr>
          <w:p w14:paraId="48A6BC0A" w14:textId="3558F1FE" w:rsidR="00306DC2" w:rsidRDefault="00306DC2" w:rsidP="00306DC2">
            <w:pPr>
              <w:pStyle w:val="Tekst"/>
              <w:rPr>
                <w:noProof/>
              </w:rPr>
            </w:pPr>
            <w:r>
              <w:rPr>
                <w:noProof/>
              </w:rPr>
              <w:t>Mensen hebben verschillende redenen om te vapen.</w:t>
            </w:r>
          </w:p>
          <w:p w14:paraId="55F504B6" w14:textId="77777777" w:rsidR="00306DC2" w:rsidRDefault="000C2C38" w:rsidP="000C2C38">
            <w:pPr>
              <w:pStyle w:val="Tekst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Voor de smaak</w:t>
            </w:r>
          </w:p>
          <w:p w14:paraId="3BDCAED2" w14:textId="139AB937" w:rsidR="000C2C38" w:rsidRDefault="000C2C38" w:rsidP="000C2C38">
            <w:pPr>
              <w:pStyle w:val="Tekst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Wilt minder/stoppen met roken</w:t>
            </w:r>
          </w:p>
          <w:p w14:paraId="4299CC1F" w14:textId="5A8863BA" w:rsidR="000C2C38" w:rsidRDefault="000C2C38" w:rsidP="000C2C38">
            <w:pPr>
              <w:pStyle w:val="Tekst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Om stoer te doen</w:t>
            </w:r>
          </w:p>
          <w:p w14:paraId="3D66AC4A" w14:textId="051C1E99" w:rsidR="000C2C38" w:rsidRDefault="00232DAA" w:rsidP="000C2C38">
            <w:pPr>
              <w:pStyle w:val="Tekst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Om tricks te doen met rook</w:t>
            </w:r>
          </w:p>
          <w:p w14:paraId="6B897D88" w14:textId="77777777" w:rsidR="000C2C38" w:rsidRDefault="000C2C38" w:rsidP="000C2C38">
            <w:pPr>
              <w:pStyle w:val="Tekst"/>
              <w:rPr>
                <w:noProof/>
              </w:rPr>
            </w:pPr>
          </w:p>
          <w:p w14:paraId="1D9BD7C9" w14:textId="77777777" w:rsidR="000C2C38" w:rsidRDefault="000C2C38" w:rsidP="000C2C38">
            <w:pPr>
              <w:pStyle w:val="Kop3"/>
              <w:rPr>
                <w:noProof/>
              </w:rPr>
            </w:pPr>
            <w:r>
              <w:rPr>
                <w:noProof/>
              </w:rPr>
              <w:t>E-Liquid</w:t>
            </w:r>
          </w:p>
          <w:p w14:paraId="0ABA5545" w14:textId="77777777" w:rsidR="000C2C38" w:rsidRPr="00947F29" w:rsidRDefault="000C2C38" w:rsidP="000C2C38">
            <w:pPr>
              <w:rPr>
                <w:lang w:val="nl-NL"/>
              </w:rPr>
            </w:pPr>
          </w:p>
          <w:p w14:paraId="1637CCAA" w14:textId="050CC763" w:rsidR="000C2C38" w:rsidRDefault="000C2C38" w:rsidP="000C2C38">
            <w:pPr>
              <w:pStyle w:val="Tekst"/>
              <w:rPr>
                <w:noProof/>
              </w:rPr>
            </w:pPr>
            <w:r>
              <w:rPr>
                <w:noProof/>
              </w:rPr>
              <w:t>Los van de verschillende vape machines &amp; modellen komt E-Liquid/E-Juice ook erbij kijken.</w:t>
            </w:r>
          </w:p>
          <w:p w14:paraId="77B8765C" w14:textId="3A1D0998" w:rsidR="000C2C38" w:rsidRDefault="000C2C38" w:rsidP="000C2C38">
            <w:pPr>
              <w:pStyle w:val="Tekst"/>
            </w:pPr>
            <w:r>
              <w:t xml:space="preserve">E-Liquid </w:t>
            </w:r>
            <w:proofErr w:type="spellStart"/>
            <w:r>
              <w:t>ookwel</w:t>
            </w:r>
            <w:proofErr w:type="spellEnd"/>
            <w:r>
              <w:t xml:space="preserve"> E-</w:t>
            </w:r>
            <w:proofErr w:type="spellStart"/>
            <w:r>
              <w:t>Juice</w:t>
            </w:r>
            <w:proofErr w:type="spellEnd"/>
            <w:r>
              <w:t xml:space="preserve"> genoemd is de olie dat word</w:t>
            </w:r>
            <w:r w:rsidR="00CA237A">
              <w:t>t</w:t>
            </w:r>
            <w:r>
              <w:t xml:space="preserve"> verbrand tijdens het roken van een </w:t>
            </w:r>
            <w:proofErr w:type="spellStart"/>
            <w:r>
              <w:t>vape</w:t>
            </w:r>
            <w:proofErr w:type="spellEnd"/>
            <w:r>
              <w:t>. Het bestaat uit minimaal 3 grondstoffen</w:t>
            </w:r>
            <w:r w:rsidR="00232DAA">
              <w:t>.</w:t>
            </w:r>
          </w:p>
          <w:p w14:paraId="1403E708" w14:textId="63F19BDA" w:rsidR="000C2C38" w:rsidRDefault="000C2C38" w:rsidP="000C2C38">
            <w:pPr>
              <w:pStyle w:val="Tekst"/>
            </w:pPr>
          </w:p>
          <w:p w14:paraId="709F9181" w14:textId="77777777" w:rsidR="000C2C38" w:rsidRDefault="000C2C38" w:rsidP="000C2C38">
            <w:pPr>
              <w:pStyle w:val="Tekst"/>
            </w:pPr>
            <w:r>
              <w:t>Propyleen Glycol</w:t>
            </w:r>
          </w:p>
          <w:p w14:paraId="74D0BE01" w14:textId="3F5D0BA1" w:rsidR="000C2C38" w:rsidRPr="00947F29" w:rsidRDefault="00232DAA" w:rsidP="000C2C38">
            <w:pPr>
              <w:rPr>
                <w:shd w:val="clear" w:color="auto" w:fill="FFFFFF"/>
                <w:lang w:val="nl-NL"/>
              </w:rPr>
            </w:pPr>
            <w:r w:rsidRPr="00947F29">
              <w:rPr>
                <w:shd w:val="clear" w:color="auto" w:fill="FFFFFF"/>
                <w:lang w:val="nl-NL"/>
              </w:rPr>
              <w:t>Zorgt voor een scherper gevoel in de keel en maakt het vloeistof dun</w:t>
            </w:r>
          </w:p>
          <w:p w14:paraId="763D4513" w14:textId="77777777" w:rsidR="000C2C38" w:rsidRPr="00947F29" w:rsidRDefault="000C2C38" w:rsidP="000C2C38">
            <w:pPr>
              <w:rPr>
                <w:shd w:val="clear" w:color="auto" w:fill="FFFFFF"/>
                <w:lang w:val="nl-NL"/>
              </w:rPr>
            </w:pPr>
          </w:p>
          <w:p w14:paraId="55E8D454" w14:textId="170F043B" w:rsidR="000C2C38" w:rsidRDefault="000C2C38" w:rsidP="000C2C38">
            <w:pPr>
              <w:pStyle w:val="Tekst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Vegetable</w:t>
            </w:r>
            <w:proofErr w:type="spellEnd"/>
            <w:r>
              <w:rPr>
                <w:shd w:val="clear" w:color="auto" w:fill="FFFFFF"/>
              </w:rPr>
              <w:t xml:space="preserve"> Glycerine</w:t>
            </w:r>
          </w:p>
          <w:p w14:paraId="46018ED1" w14:textId="77777777" w:rsidR="000C2C38" w:rsidRPr="00947F29" w:rsidRDefault="00232DAA" w:rsidP="00232DAA">
            <w:pPr>
              <w:rPr>
                <w:lang w:val="nl-NL"/>
              </w:rPr>
            </w:pPr>
            <w:r w:rsidRPr="00947F29">
              <w:rPr>
                <w:lang w:val="nl-NL"/>
              </w:rPr>
              <w:t>Zorgt voor de damp die men inhaleert.</w:t>
            </w:r>
          </w:p>
          <w:p w14:paraId="09A801A6" w14:textId="71127889" w:rsidR="00232DAA" w:rsidRPr="00947F29" w:rsidRDefault="00232DAA" w:rsidP="00232DAA">
            <w:pPr>
              <w:rPr>
                <w:lang w:val="nl-NL"/>
              </w:rPr>
            </w:pPr>
          </w:p>
          <w:p w14:paraId="7BAE6A19" w14:textId="0EB56EFA" w:rsidR="00232DAA" w:rsidRDefault="00232DAA" w:rsidP="00232DAA">
            <w:pPr>
              <w:pStyle w:val="Tekst"/>
            </w:pPr>
            <w:r>
              <w:t>Aroma’s</w:t>
            </w:r>
          </w:p>
          <w:p w14:paraId="3166FE32" w14:textId="3ACB1139" w:rsidR="00232DAA" w:rsidRPr="00947F29" w:rsidRDefault="00232DAA" w:rsidP="00232DAA">
            <w:pPr>
              <w:rPr>
                <w:lang w:val="nl-NL"/>
              </w:rPr>
            </w:pPr>
            <w:r w:rsidRPr="00947F29">
              <w:rPr>
                <w:lang w:val="nl-NL"/>
              </w:rPr>
              <w:t>Geconcentreerde smaakstoffen zorgen voor de smaak in e-liquid zoals:</w:t>
            </w:r>
          </w:p>
          <w:p w14:paraId="3A4CAB54" w14:textId="39878019" w:rsidR="00232DAA" w:rsidRPr="00947F29" w:rsidRDefault="00232DAA" w:rsidP="00232DAA">
            <w:pPr>
              <w:rPr>
                <w:lang w:val="nl-NL"/>
              </w:rPr>
            </w:pPr>
            <w:r w:rsidRPr="00947F29">
              <w:rPr>
                <w:lang w:val="nl-NL"/>
              </w:rPr>
              <w:t xml:space="preserve">Fruitsmaken, Snoepsmaken, </w:t>
            </w:r>
            <w:proofErr w:type="spellStart"/>
            <w:r w:rsidRPr="00947F29">
              <w:rPr>
                <w:lang w:val="nl-NL"/>
              </w:rPr>
              <w:t>Mentolsmaken</w:t>
            </w:r>
            <w:proofErr w:type="spellEnd"/>
            <w:r w:rsidRPr="00947F29">
              <w:rPr>
                <w:lang w:val="nl-NL"/>
              </w:rPr>
              <w:t xml:space="preserve">, </w:t>
            </w:r>
            <w:proofErr w:type="spellStart"/>
            <w:r w:rsidRPr="00947F29">
              <w:rPr>
                <w:lang w:val="nl-NL"/>
              </w:rPr>
              <w:t>etc</w:t>
            </w:r>
            <w:proofErr w:type="spellEnd"/>
          </w:p>
          <w:p w14:paraId="3071DBD5" w14:textId="14460978" w:rsidR="00232DAA" w:rsidRPr="00947F29" w:rsidRDefault="00232DAA" w:rsidP="00232DAA">
            <w:pPr>
              <w:rPr>
                <w:lang w:val="nl-NL"/>
              </w:rPr>
            </w:pPr>
          </w:p>
          <w:p w14:paraId="6A908F5C" w14:textId="1095F225" w:rsidR="00232DAA" w:rsidRDefault="00232DAA" w:rsidP="00232DAA">
            <w:pPr>
              <w:pStyle w:val="Tekst"/>
            </w:pPr>
            <w:r>
              <w:t>Nicotine</w:t>
            </w:r>
          </w:p>
          <w:p w14:paraId="389152AA" w14:textId="77777777" w:rsidR="00232DAA" w:rsidRPr="00947F29" w:rsidRDefault="00232DAA" w:rsidP="00CA237A">
            <w:pPr>
              <w:rPr>
                <w:lang w:val="nl-NL"/>
              </w:rPr>
            </w:pPr>
            <w:r w:rsidRPr="00947F29">
              <w:rPr>
                <w:lang w:val="nl-NL"/>
              </w:rPr>
              <w:t>Als laats kan er natuurlijk ook nicotine worden toegevoegd voor zij die verslaafd zijn</w:t>
            </w:r>
            <w:r w:rsidR="00CA237A" w:rsidRPr="00947F29">
              <w:rPr>
                <w:lang w:val="nl-NL"/>
              </w:rPr>
              <w:t>.</w:t>
            </w:r>
          </w:p>
          <w:p w14:paraId="021C9478" w14:textId="16097DF9" w:rsidR="00CA237A" w:rsidRPr="00947F29" w:rsidRDefault="00CA237A" w:rsidP="00CA237A">
            <w:pPr>
              <w:rPr>
                <w:lang w:val="nl-NL"/>
              </w:rPr>
            </w:pPr>
            <w:r w:rsidRPr="00947F29">
              <w:rPr>
                <w:lang w:val="nl-NL"/>
              </w:rPr>
              <w:t>Er kan zelf bepaald worden hoeveel milligram erin moet</w:t>
            </w:r>
          </w:p>
        </w:tc>
        <w:tc>
          <w:tcPr>
            <w:tcW w:w="39" w:type="dxa"/>
            <w:shd w:val="clear" w:color="auto" w:fill="EDF0F4" w:themeFill="accent3"/>
          </w:tcPr>
          <w:p w14:paraId="1D7868DF" w14:textId="31008798" w:rsidR="00A81248" w:rsidRPr="00947F29" w:rsidRDefault="00A81248" w:rsidP="00A24793">
            <w:pPr>
              <w:jc w:val="right"/>
              <w:rPr>
                <w:noProof/>
                <w:lang w:val="nl-NL"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2F5C00D2" w14:textId="37B98618" w:rsidR="00A81248" w:rsidRPr="00947F29" w:rsidRDefault="00A81248">
            <w:pPr>
              <w:rPr>
                <w:noProof/>
                <w:lang w:val="nl-NL"/>
              </w:rPr>
            </w:pPr>
          </w:p>
        </w:tc>
      </w:tr>
    </w:tbl>
    <w:p w14:paraId="25C239A2" w14:textId="27EF2B8C" w:rsidR="00CA237A" w:rsidRPr="00947F29" w:rsidRDefault="00CA237A" w:rsidP="00A24793">
      <w:pPr>
        <w:rPr>
          <w:noProof/>
          <w:lang w:val="nl-NL"/>
        </w:rPr>
      </w:pPr>
    </w:p>
    <w:p w14:paraId="1D66574E" w14:textId="5CD59C1E" w:rsidR="00CA237A" w:rsidRPr="00947F29" w:rsidRDefault="00CA237A">
      <w:pPr>
        <w:rPr>
          <w:noProof/>
          <w:lang w:val="nl-NL"/>
        </w:rPr>
      </w:pPr>
      <w:r w:rsidRPr="00947F29">
        <w:rPr>
          <w:noProof/>
          <w:lang w:val="nl-NL"/>
        </w:rPr>
        <w:br w:type="page"/>
      </w: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333"/>
        <w:gridCol w:w="5291"/>
        <w:gridCol w:w="42"/>
      </w:tblGrid>
      <w:tr w:rsidR="00CA237A" w:rsidRPr="00947F29" w14:paraId="1DFEC6DC" w14:textId="77777777" w:rsidTr="002F12B1">
        <w:trPr>
          <w:gridAfter w:val="2"/>
          <w:wAfter w:w="4912" w:type="dxa"/>
          <w:trHeight w:val="441"/>
        </w:trPr>
        <w:tc>
          <w:tcPr>
            <w:tcW w:w="4912" w:type="dxa"/>
            <w:shd w:val="clear" w:color="auto" w:fill="EDF0F4" w:themeFill="accent3"/>
          </w:tcPr>
          <w:p w14:paraId="7A2FFCB6" w14:textId="77777777" w:rsidR="00CA237A" w:rsidRPr="00947F29" w:rsidRDefault="00CA237A" w:rsidP="002F12B1">
            <w:pPr>
              <w:rPr>
                <w:noProof/>
                <w:lang w:val="nl-NL"/>
              </w:rPr>
            </w:pPr>
          </w:p>
        </w:tc>
      </w:tr>
      <w:tr w:rsidR="00CA237A" w:rsidRPr="00947F29" w14:paraId="4297E06F" w14:textId="77777777" w:rsidTr="002F12B1">
        <w:trPr>
          <w:trHeight w:val="4380"/>
        </w:trPr>
        <w:tc>
          <w:tcPr>
            <w:tcW w:w="9824" w:type="dxa"/>
            <w:gridSpan w:val="3"/>
            <w:shd w:val="clear" w:color="auto" w:fill="EDF0F4" w:themeFill="accent3"/>
          </w:tcPr>
          <w:p w14:paraId="2B3C0B99" w14:textId="57F5F7A6" w:rsidR="00CA237A" w:rsidRDefault="00CA237A" w:rsidP="00CA237A">
            <w:pPr>
              <w:pStyle w:val="Kop3"/>
              <w:rPr>
                <w:noProof/>
              </w:rPr>
            </w:pPr>
            <w:r>
              <w:rPr>
                <w:noProof/>
              </w:rPr>
              <w:t>Onderzoek Bedrijf (1)</w:t>
            </w:r>
          </w:p>
          <w:p w14:paraId="3F54CCA7" w14:textId="69A05079" w:rsidR="00CA237A" w:rsidRPr="00CA237A" w:rsidRDefault="00CA237A" w:rsidP="00CA237A">
            <w:pPr>
              <w:pStyle w:val="Kop3"/>
            </w:pPr>
            <w:r>
              <w:t>Vape-Mail.co.uk</w:t>
            </w:r>
          </w:p>
          <w:p w14:paraId="214CAFBB" w14:textId="77777777" w:rsidR="00CA237A" w:rsidRPr="00C55A4E" w:rsidRDefault="00CA237A" w:rsidP="002F12B1">
            <w:pPr>
              <w:pStyle w:val="Kop4"/>
              <w:rPr>
                <w:noProof/>
              </w:rPr>
            </w:pPr>
          </w:p>
          <w:p w14:paraId="71DE902F" w14:textId="2F5B786E" w:rsidR="00634148" w:rsidRPr="00947F29" w:rsidRDefault="00634148" w:rsidP="00634148">
            <w:pPr>
              <w:rPr>
                <w:lang w:val="nl-NL"/>
              </w:rPr>
            </w:pPr>
            <w:r>
              <w:fldChar w:fldCharType="begin"/>
            </w:r>
            <w:r w:rsidRPr="00947F29">
              <w:rPr>
                <w:lang w:val="nl-NL"/>
              </w:rPr>
              <w:instrText xml:space="preserve"> INCLUDEPICTURE "https://puu.sh/Hms8i/8487a71663.png"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13F3B9C" wp14:editId="7344E98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-3810</wp:posOffset>
                  </wp:positionV>
                  <wp:extent cx="6772910" cy="2764155"/>
                  <wp:effectExtent l="0" t="0" r="0" b="4445"/>
                  <wp:wrapNone/>
                  <wp:docPr id="7" name="Picture 7" descr="https://puu.sh/Hms8i/8487a716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puu.sh/Hms8i/8487a716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2910" cy="276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end"/>
            </w:r>
          </w:p>
          <w:p w14:paraId="15FE4BF6" w14:textId="023BCA57" w:rsidR="00634148" w:rsidRDefault="00634148" w:rsidP="00634148">
            <w:pPr>
              <w:pStyle w:val="Tekst"/>
            </w:pPr>
          </w:p>
          <w:p w14:paraId="529894F8" w14:textId="4ACE19C3" w:rsidR="00CA237A" w:rsidRPr="00A776C4" w:rsidRDefault="00CA237A" w:rsidP="002F12B1">
            <w:pPr>
              <w:pStyle w:val="Tekst"/>
            </w:pPr>
          </w:p>
        </w:tc>
      </w:tr>
      <w:tr w:rsidR="00CA237A" w:rsidRPr="000C2C38" w14:paraId="6117C348" w14:textId="77777777" w:rsidTr="002F12B1">
        <w:trPr>
          <w:gridAfter w:val="1"/>
          <w:wAfter w:w="39" w:type="dxa"/>
          <w:trHeight w:val="9241"/>
        </w:trPr>
        <w:tc>
          <w:tcPr>
            <w:tcW w:w="9785" w:type="dxa"/>
            <w:gridSpan w:val="2"/>
            <w:shd w:val="clear" w:color="auto" w:fill="EDF0F4" w:themeFill="accent3"/>
          </w:tcPr>
          <w:p w14:paraId="08C507D3" w14:textId="3D44DE77" w:rsidR="00CA237A" w:rsidRDefault="00CA237A" w:rsidP="00CA237A">
            <w:pPr>
              <w:pStyle w:val="Tekst"/>
              <w:ind w:left="435"/>
              <w:rPr>
                <w:noProof/>
              </w:rPr>
            </w:pPr>
          </w:p>
          <w:p w14:paraId="1617487C" w14:textId="16447AF1" w:rsidR="00CA237A" w:rsidRDefault="00CA237A" w:rsidP="00CA237A">
            <w:pPr>
              <w:pStyle w:val="Tekst"/>
              <w:ind w:left="435"/>
              <w:rPr>
                <w:noProof/>
              </w:rPr>
            </w:pPr>
          </w:p>
          <w:p w14:paraId="5C2D2460" w14:textId="0DF4DD0F" w:rsidR="00CA237A" w:rsidRDefault="00CA237A" w:rsidP="00CA237A">
            <w:pPr>
              <w:pStyle w:val="Kop5"/>
              <w:rPr>
                <w:noProof/>
              </w:rPr>
            </w:pPr>
          </w:p>
          <w:p w14:paraId="09C9F0D6" w14:textId="77777777" w:rsidR="00CA237A" w:rsidRDefault="00CA237A" w:rsidP="002F12B1">
            <w:pPr>
              <w:pStyle w:val="Tekst"/>
              <w:rPr>
                <w:noProof/>
              </w:rPr>
            </w:pPr>
          </w:p>
          <w:p w14:paraId="316AE669" w14:textId="76B53C05" w:rsidR="00634148" w:rsidRDefault="00634148" w:rsidP="00634148">
            <w:pPr>
              <w:pStyle w:val="Kop3"/>
              <w:rPr>
                <w:noProof/>
              </w:rPr>
            </w:pPr>
            <w:r>
              <w:rPr>
                <w:noProof/>
              </w:rPr>
              <w:t>Pros</w:t>
            </w:r>
          </w:p>
          <w:p w14:paraId="21CC7AB6" w14:textId="56CF60DD" w:rsidR="00634148" w:rsidRDefault="00634148" w:rsidP="00634148">
            <w:pPr>
              <w:pStyle w:val="Lijstalinea"/>
              <w:numPr>
                <w:ilvl w:val="0"/>
                <w:numId w:val="1"/>
              </w:numPr>
            </w:pPr>
            <w:r>
              <w:t>Veel keuze uit verschillende pakketten met prijsverschil</w:t>
            </w:r>
          </w:p>
          <w:p w14:paraId="4B269D4C" w14:textId="454573A2" w:rsidR="00634148" w:rsidRDefault="00634148" w:rsidP="000F33F7">
            <w:pPr>
              <w:pStyle w:val="Lijstalinea"/>
              <w:numPr>
                <w:ilvl w:val="0"/>
                <w:numId w:val="1"/>
              </w:numPr>
            </w:pPr>
            <w:r>
              <w:t xml:space="preserve">Simpel </w:t>
            </w:r>
            <w:proofErr w:type="spellStart"/>
            <w:r>
              <w:t>one</w:t>
            </w:r>
            <w:proofErr w:type="spellEnd"/>
            <w:r>
              <w:t>-way-</w:t>
            </w:r>
            <w:proofErr w:type="spellStart"/>
            <w:r>
              <w:t>direction</w:t>
            </w:r>
            <w:proofErr w:type="spellEnd"/>
            <w:r>
              <w:t xml:space="preserve"> website</w:t>
            </w:r>
          </w:p>
          <w:p w14:paraId="1471E838" w14:textId="07A4C9DB" w:rsidR="001F4AAA" w:rsidRDefault="001F4AAA" w:rsidP="000F33F7">
            <w:pPr>
              <w:pStyle w:val="Lijstalinea"/>
              <w:numPr>
                <w:ilvl w:val="0"/>
                <w:numId w:val="1"/>
              </w:numPr>
            </w:pPr>
            <w:r>
              <w:t>Maandelijks opzegbaar</w:t>
            </w:r>
          </w:p>
          <w:p w14:paraId="0228649A" w14:textId="24F06A10" w:rsidR="000F33F7" w:rsidRDefault="000F33F7" w:rsidP="000F33F7"/>
          <w:p w14:paraId="36219BBD" w14:textId="77777777" w:rsidR="000F33F7" w:rsidRDefault="000F33F7" w:rsidP="000F33F7"/>
          <w:p w14:paraId="71FFA10E" w14:textId="426076C7" w:rsidR="00634148" w:rsidRDefault="00634148" w:rsidP="00634148">
            <w:pPr>
              <w:pStyle w:val="Kop3"/>
            </w:pPr>
            <w:proofErr w:type="spellStart"/>
            <w:r>
              <w:t>Cons</w:t>
            </w:r>
            <w:proofErr w:type="spellEnd"/>
          </w:p>
          <w:p w14:paraId="09B99753" w14:textId="40544A2C" w:rsidR="000F33F7" w:rsidRDefault="000F33F7" w:rsidP="000F33F7">
            <w:pPr>
              <w:pStyle w:val="Lijstalinea"/>
              <w:numPr>
                <w:ilvl w:val="0"/>
                <w:numId w:val="1"/>
              </w:numPr>
            </w:pPr>
            <w:r>
              <w:t>Hele website heeft een zwarte achtergrond.</w:t>
            </w:r>
          </w:p>
          <w:p w14:paraId="7CAE5F36" w14:textId="00B22355" w:rsidR="000F33F7" w:rsidRDefault="000F33F7" w:rsidP="000F33F7">
            <w:pPr>
              <w:pStyle w:val="Lijstalinea"/>
              <w:numPr>
                <w:ilvl w:val="0"/>
                <w:numId w:val="1"/>
              </w:numPr>
            </w:pPr>
            <w:proofErr w:type="spellStart"/>
            <w:r>
              <w:t>One</w:t>
            </w:r>
            <w:proofErr w:type="spellEnd"/>
            <w:r>
              <w:t xml:space="preserve">-page </w:t>
            </w:r>
            <w:proofErr w:type="spellStart"/>
            <w:r>
              <w:t>scroller</w:t>
            </w:r>
            <w:proofErr w:type="spellEnd"/>
            <w:r>
              <w:t xml:space="preserve"> op sommige plekken scrolt te vroeg</w:t>
            </w:r>
          </w:p>
          <w:p w14:paraId="4D022FAC" w14:textId="4C7E1947" w:rsidR="001F4AAA" w:rsidRPr="000F33F7" w:rsidRDefault="001F4AAA" w:rsidP="000F33F7">
            <w:pPr>
              <w:pStyle w:val="Lijstalinea"/>
              <w:numPr>
                <w:ilvl w:val="0"/>
                <w:numId w:val="1"/>
              </w:numPr>
            </w:pPr>
            <w:r>
              <w:t>Alleen huismerk</w:t>
            </w:r>
          </w:p>
          <w:p w14:paraId="7C8F2A87" w14:textId="41250E41" w:rsidR="00634148" w:rsidRDefault="00634148" w:rsidP="00634148"/>
          <w:p w14:paraId="45A0A0F0" w14:textId="77777777" w:rsidR="00064821" w:rsidRDefault="00064821" w:rsidP="00634148"/>
          <w:p w14:paraId="7DA05414" w14:textId="2DF08634" w:rsidR="00634148" w:rsidRPr="00634148" w:rsidRDefault="00634148" w:rsidP="00634148">
            <w:pPr>
              <w:pStyle w:val="Kop3"/>
            </w:pPr>
            <w:r>
              <w:t>My Changes</w:t>
            </w:r>
          </w:p>
          <w:p w14:paraId="39C583CA" w14:textId="1997EB95" w:rsidR="00CA237A" w:rsidRDefault="000F33F7" w:rsidP="000F33F7">
            <w:pPr>
              <w:pStyle w:val="Lijstalinea"/>
              <w:numPr>
                <w:ilvl w:val="0"/>
                <w:numId w:val="1"/>
              </w:numPr>
            </w:pPr>
            <w:r>
              <w:t xml:space="preserve">Achtergrond kleur op sommige </w:t>
            </w:r>
            <w:r w:rsidR="00AB3725">
              <w:t>delen van de website</w:t>
            </w:r>
          </w:p>
          <w:p w14:paraId="7EEBFA21" w14:textId="4E455285" w:rsidR="000F33F7" w:rsidRDefault="000F33F7" w:rsidP="000F33F7">
            <w:pPr>
              <w:pStyle w:val="Lijstalinea"/>
              <w:numPr>
                <w:ilvl w:val="0"/>
                <w:numId w:val="1"/>
              </w:numPr>
            </w:pPr>
            <w:r>
              <w:t>% Korting labels bij betere pakket om koper aantrekken om duurder pakket te kopen voor meer korting</w:t>
            </w:r>
          </w:p>
          <w:p w14:paraId="547BA76F" w14:textId="288D33FC" w:rsidR="00064821" w:rsidRPr="00947F29" w:rsidRDefault="00064821" w:rsidP="000F33F7">
            <w:pPr>
              <w:pStyle w:val="Lijstalinea"/>
              <w:numPr>
                <w:ilvl w:val="0"/>
                <w:numId w:val="1"/>
              </w:numPr>
              <w:rPr>
                <w:lang w:val="en-US"/>
              </w:rPr>
            </w:pPr>
            <w:r w:rsidRPr="00947F29">
              <w:rPr>
                <w:lang w:val="en-US"/>
              </w:rPr>
              <w:t xml:space="preserve">Call To Action button </w:t>
            </w:r>
            <w:proofErr w:type="spellStart"/>
            <w:r w:rsidRPr="00947F29">
              <w:rPr>
                <w:lang w:val="en-US"/>
              </w:rPr>
              <w:t>bij</w:t>
            </w:r>
            <w:proofErr w:type="spellEnd"/>
            <w:r w:rsidRPr="00947F29">
              <w:rPr>
                <w:lang w:val="en-US"/>
              </w:rPr>
              <w:t xml:space="preserve"> intro </w:t>
            </w:r>
            <w:proofErr w:type="spellStart"/>
            <w:r w:rsidRPr="00947F29">
              <w:rPr>
                <w:lang w:val="en-US"/>
              </w:rPr>
              <w:t>pagina</w:t>
            </w:r>
            <w:proofErr w:type="spellEnd"/>
          </w:p>
          <w:p w14:paraId="1D22F4D8" w14:textId="369B4D29" w:rsidR="000F33F7" w:rsidRPr="000C2C38" w:rsidRDefault="000F33F7" w:rsidP="000F33F7"/>
        </w:tc>
      </w:tr>
    </w:tbl>
    <w:p w14:paraId="1DFA572D" w14:textId="1AEA07E0" w:rsidR="000F33F7" w:rsidRDefault="000F33F7" w:rsidP="00A24793">
      <w:pPr>
        <w:rPr>
          <w:noProof/>
        </w:rPr>
      </w:pPr>
    </w:p>
    <w:p w14:paraId="1F3CD4B9" w14:textId="77777777" w:rsidR="000F33F7" w:rsidRDefault="000F33F7">
      <w:pPr>
        <w:rPr>
          <w:noProof/>
        </w:rPr>
      </w:pPr>
      <w:r>
        <w:rPr>
          <w:noProof/>
        </w:rPr>
        <w:br w:type="page"/>
      </w: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333"/>
        <w:gridCol w:w="5291"/>
        <w:gridCol w:w="42"/>
      </w:tblGrid>
      <w:tr w:rsidR="000F33F7" w:rsidRPr="00C55A4E" w14:paraId="178E93EF" w14:textId="77777777" w:rsidTr="002F12B1">
        <w:trPr>
          <w:gridAfter w:val="2"/>
          <w:wAfter w:w="4912" w:type="dxa"/>
          <w:trHeight w:val="441"/>
        </w:trPr>
        <w:tc>
          <w:tcPr>
            <w:tcW w:w="4912" w:type="dxa"/>
            <w:shd w:val="clear" w:color="auto" w:fill="EDF0F4" w:themeFill="accent3"/>
          </w:tcPr>
          <w:p w14:paraId="7BB98775" w14:textId="77777777" w:rsidR="000F33F7" w:rsidRPr="00C55A4E" w:rsidRDefault="000F33F7" w:rsidP="002F12B1">
            <w:pPr>
              <w:rPr>
                <w:noProof/>
              </w:rPr>
            </w:pPr>
          </w:p>
        </w:tc>
      </w:tr>
      <w:tr w:rsidR="000F33F7" w:rsidRPr="00A776C4" w14:paraId="770FAD54" w14:textId="77777777" w:rsidTr="002F12B1">
        <w:trPr>
          <w:trHeight w:val="4380"/>
        </w:trPr>
        <w:tc>
          <w:tcPr>
            <w:tcW w:w="9824" w:type="dxa"/>
            <w:gridSpan w:val="3"/>
            <w:shd w:val="clear" w:color="auto" w:fill="EDF0F4" w:themeFill="accent3"/>
          </w:tcPr>
          <w:p w14:paraId="53CDF830" w14:textId="423D2281" w:rsidR="000F33F7" w:rsidRDefault="000F33F7" w:rsidP="002F12B1">
            <w:pPr>
              <w:pStyle w:val="Kop3"/>
              <w:rPr>
                <w:noProof/>
              </w:rPr>
            </w:pPr>
            <w:r>
              <w:rPr>
                <w:noProof/>
              </w:rPr>
              <w:t>Onderzoek Bedrijf (2)</w:t>
            </w:r>
          </w:p>
          <w:p w14:paraId="1FB72467" w14:textId="4F50C4A7" w:rsidR="000F33F7" w:rsidRPr="00CA237A" w:rsidRDefault="000F33F7" w:rsidP="002F12B1">
            <w:pPr>
              <w:pStyle w:val="Kop3"/>
            </w:pPr>
            <w:r>
              <w:t>Zamplebox</w:t>
            </w:r>
            <w:r w:rsidR="001F4AAA">
              <w:t>.com</w:t>
            </w:r>
          </w:p>
          <w:p w14:paraId="79E4985B" w14:textId="768112AB" w:rsidR="001F4AAA" w:rsidRDefault="001F4AAA" w:rsidP="001F4AAA">
            <w:r>
              <w:fldChar w:fldCharType="begin"/>
            </w:r>
            <w:r>
              <w:instrText xml:space="preserve"> INCLUDEPICTURE "https://puu.sh/Hmsqa/b9cbdbdf18.png"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B724597" wp14:editId="4D884B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772910" cy="3003550"/>
                  <wp:effectExtent l="0" t="0" r="0" b="6350"/>
                  <wp:wrapNone/>
                  <wp:docPr id="10" name="Picture 10" descr="https://puu.sh/Hmsqa/b9cbdbdf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puu.sh/Hmsqa/b9cbdbdf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2910" cy="300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end"/>
            </w:r>
          </w:p>
          <w:p w14:paraId="214E1708" w14:textId="77777777" w:rsidR="000F33F7" w:rsidRDefault="000F33F7" w:rsidP="002F12B1">
            <w:pPr>
              <w:pStyle w:val="Tekst"/>
            </w:pPr>
          </w:p>
          <w:p w14:paraId="4BD64B32" w14:textId="77777777" w:rsidR="000F33F7" w:rsidRPr="00A776C4" w:rsidRDefault="000F33F7" w:rsidP="002F12B1">
            <w:pPr>
              <w:pStyle w:val="Tekst"/>
            </w:pPr>
          </w:p>
        </w:tc>
      </w:tr>
      <w:tr w:rsidR="000F33F7" w:rsidRPr="000C2C38" w14:paraId="54315E49" w14:textId="77777777" w:rsidTr="002F12B1">
        <w:trPr>
          <w:gridAfter w:val="1"/>
          <w:wAfter w:w="39" w:type="dxa"/>
          <w:trHeight w:val="9241"/>
        </w:trPr>
        <w:tc>
          <w:tcPr>
            <w:tcW w:w="9785" w:type="dxa"/>
            <w:gridSpan w:val="2"/>
            <w:shd w:val="clear" w:color="auto" w:fill="EDF0F4" w:themeFill="accent3"/>
          </w:tcPr>
          <w:p w14:paraId="2F796C7F" w14:textId="77777777" w:rsidR="000F33F7" w:rsidRDefault="000F33F7" w:rsidP="002F12B1">
            <w:pPr>
              <w:pStyle w:val="Tekst"/>
              <w:ind w:left="435"/>
              <w:rPr>
                <w:noProof/>
              </w:rPr>
            </w:pPr>
          </w:p>
          <w:p w14:paraId="60441D13" w14:textId="77777777" w:rsidR="000F33F7" w:rsidRDefault="000F33F7" w:rsidP="002F12B1">
            <w:pPr>
              <w:pStyle w:val="Tekst"/>
              <w:ind w:left="435"/>
              <w:rPr>
                <w:noProof/>
              </w:rPr>
            </w:pPr>
          </w:p>
          <w:p w14:paraId="301C530C" w14:textId="77777777" w:rsidR="000F33F7" w:rsidRDefault="000F33F7" w:rsidP="002F12B1">
            <w:pPr>
              <w:pStyle w:val="Kop5"/>
              <w:rPr>
                <w:noProof/>
              </w:rPr>
            </w:pPr>
          </w:p>
          <w:p w14:paraId="49AAB17A" w14:textId="68951CD2" w:rsidR="000F33F7" w:rsidRDefault="000F33F7" w:rsidP="002F12B1">
            <w:pPr>
              <w:pStyle w:val="Tekst"/>
              <w:rPr>
                <w:noProof/>
              </w:rPr>
            </w:pPr>
          </w:p>
          <w:p w14:paraId="3B7FA28B" w14:textId="77777777" w:rsidR="001F4AAA" w:rsidRDefault="001F4AAA" w:rsidP="002F12B1">
            <w:pPr>
              <w:pStyle w:val="Tekst"/>
              <w:rPr>
                <w:noProof/>
              </w:rPr>
            </w:pPr>
          </w:p>
          <w:p w14:paraId="34675F0D" w14:textId="77777777" w:rsidR="000F33F7" w:rsidRDefault="000F33F7" w:rsidP="002F12B1">
            <w:pPr>
              <w:pStyle w:val="Kop3"/>
              <w:rPr>
                <w:noProof/>
              </w:rPr>
            </w:pPr>
            <w:r>
              <w:rPr>
                <w:noProof/>
              </w:rPr>
              <w:t>Pros</w:t>
            </w:r>
          </w:p>
          <w:p w14:paraId="77902A92" w14:textId="78AC8109" w:rsidR="000F33F7" w:rsidRDefault="001F4AAA" w:rsidP="002F12B1">
            <w:pPr>
              <w:pStyle w:val="Lijstalinea"/>
              <w:numPr>
                <w:ilvl w:val="0"/>
                <w:numId w:val="1"/>
              </w:numPr>
            </w:pPr>
            <w:r>
              <w:t>Veel verschillende bekende merken</w:t>
            </w:r>
          </w:p>
          <w:p w14:paraId="0CDF2684" w14:textId="0BCF6002" w:rsidR="001F4AAA" w:rsidRDefault="001F4AAA" w:rsidP="002F12B1">
            <w:pPr>
              <w:pStyle w:val="Lijstalinea"/>
              <w:numPr>
                <w:ilvl w:val="0"/>
                <w:numId w:val="1"/>
              </w:numPr>
            </w:pPr>
            <w:r>
              <w:t>Lage prijs pakketten</w:t>
            </w:r>
          </w:p>
          <w:p w14:paraId="2DA2EE4A" w14:textId="7536B186" w:rsidR="001F4AAA" w:rsidRDefault="001F4AAA" w:rsidP="002F12B1">
            <w:pPr>
              <w:pStyle w:val="Lijstalinea"/>
              <w:numPr>
                <w:ilvl w:val="0"/>
                <w:numId w:val="1"/>
              </w:numPr>
            </w:pPr>
            <w:r>
              <w:t>Duidelijk uitleg dat het een abonnement is</w:t>
            </w:r>
            <w:r w:rsidR="00064821">
              <w:t xml:space="preserve"> om bij intro gelijk een stukje te doen over “How does </w:t>
            </w:r>
            <w:proofErr w:type="spellStart"/>
            <w:r w:rsidR="00064821">
              <w:t>zamplebox</w:t>
            </w:r>
            <w:proofErr w:type="spellEnd"/>
            <w:r w:rsidR="00064821">
              <w:t xml:space="preserve"> work?”</w:t>
            </w:r>
          </w:p>
          <w:p w14:paraId="70BE13F4" w14:textId="77777777" w:rsidR="000F33F7" w:rsidRPr="00947F29" w:rsidRDefault="000F33F7" w:rsidP="002F12B1">
            <w:pPr>
              <w:rPr>
                <w:lang w:val="nl-NL"/>
              </w:rPr>
            </w:pPr>
          </w:p>
          <w:p w14:paraId="47106DA7" w14:textId="77777777" w:rsidR="000F33F7" w:rsidRPr="00947F29" w:rsidRDefault="000F33F7" w:rsidP="002F12B1">
            <w:pPr>
              <w:rPr>
                <w:lang w:val="nl-NL"/>
              </w:rPr>
            </w:pPr>
          </w:p>
          <w:p w14:paraId="5C4B7CCD" w14:textId="77777777" w:rsidR="000F33F7" w:rsidRDefault="000F33F7" w:rsidP="002F12B1">
            <w:pPr>
              <w:pStyle w:val="Kop3"/>
            </w:pPr>
            <w:proofErr w:type="spellStart"/>
            <w:r>
              <w:t>Cons</w:t>
            </w:r>
            <w:proofErr w:type="spellEnd"/>
          </w:p>
          <w:p w14:paraId="56FFBC35" w14:textId="305B9A91" w:rsidR="000F33F7" w:rsidRDefault="001F4AAA" w:rsidP="002F12B1">
            <w:pPr>
              <w:pStyle w:val="Lijstalinea"/>
              <w:numPr>
                <w:ilvl w:val="0"/>
                <w:numId w:val="1"/>
              </w:numPr>
            </w:pPr>
            <w:r>
              <w:t>Geen keuze uit smaken</w:t>
            </w:r>
          </w:p>
          <w:p w14:paraId="2BE42123" w14:textId="7289281B" w:rsidR="000F33F7" w:rsidRPr="000F33F7" w:rsidRDefault="001F4AAA" w:rsidP="002F12B1">
            <w:pPr>
              <w:pStyle w:val="Lijstalinea"/>
              <w:numPr>
                <w:ilvl w:val="0"/>
                <w:numId w:val="1"/>
              </w:numPr>
            </w:pPr>
            <w:r>
              <w:t xml:space="preserve">Minimaal 1 jaar vast aan het </w:t>
            </w:r>
            <w:r w:rsidRPr="001F4AAA">
              <w:t>abonnement</w:t>
            </w:r>
          </w:p>
          <w:p w14:paraId="69D7F40F" w14:textId="5681F14E" w:rsidR="000F33F7" w:rsidRPr="00947F29" w:rsidRDefault="000F33F7" w:rsidP="002F12B1">
            <w:pPr>
              <w:rPr>
                <w:lang w:val="nl-NL"/>
              </w:rPr>
            </w:pPr>
          </w:p>
          <w:p w14:paraId="5213154D" w14:textId="77777777" w:rsidR="00064821" w:rsidRPr="00947F29" w:rsidRDefault="00064821" w:rsidP="002F12B1">
            <w:pPr>
              <w:rPr>
                <w:lang w:val="nl-NL"/>
              </w:rPr>
            </w:pPr>
          </w:p>
          <w:p w14:paraId="1CBAD412" w14:textId="77777777" w:rsidR="000F33F7" w:rsidRPr="00634148" w:rsidRDefault="000F33F7" w:rsidP="002F12B1">
            <w:pPr>
              <w:pStyle w:val="Kop3"/>
            </w:pPr>
            <w:r>
              <w:t>My Changes</w:t>
            </w:r>
          </w:p>
          <w:p w14:paraId="3051FBB0" w14:textId="1FE858DD" w:rsidR="000F33F7" w:rsidRPr="000C2C38" w:rsidRDefault="00064821" w:rsidP="00064821">
            <w:pPr>
              <w:pStyle w:val="Lijstalinea"/>
              <w:numPr>
                <w:ilvl w:val="0"/>
                <w:numId w:val="1"/>
              </w:numPr>
            </w:pPr>
            <w:r>
              <w:t>Minder pop-up, het ging van 18+? &gt;Cookies &gt; Nieuws over hun mail &gt; Korting als je aanmeldt. 4meldingen in 5min tijd was te veel</w:t>
            </w:r>
          </w:p>
        </w:tc>
      </w:tr>
    </w:tbl>
    <w:p w14:paraId="3742CCE3" w14:textId="5ACB3DF0" w:rsidR="00064821" w:rsidRDefault="00064821" w:rsidP="00A24793">
      <w:pPr>
        <w:rPr>
          <w:noProof/>
        </w:rPr>
      </w:pPr>
    </w:p>
    <w:p w14:paraId="21B1CB9C" w14:textId="1378542E" w:rsidR="00AB3725" w:rsidRDefault="00064821">
      <w:pPr>
        <w:rPr>
          <w:noProof/>
        </w:rPr>
      </w:pPr>
      <w:r>
        <w:rPr>
          <w:noProof/>
        </w:rPr>
        <w:br w:type="page"/>
      </w: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333"/>
        <w:gridCol w:w="5291"/>
        <w:gridCol w:w="42"/>
      </w:tblGrid>
      <w:tr w:rsidR="00AB3725" w:rsidRPr="00C55A4E" w14:paraId="26D0FAA5" w14:textId="77777777" w:rsidTr="002F12B1">
        <w:trPr>
          <w:gridAfter w:val="2"/>
          <w:wAfter w:w="4912" w:type="dxa"/>
          <w:trHeight w:val="441"/>
        </w:trPr>
        <w:tc>
          <w:tcPr>
            <w:tcW w:w="4912" w:type="dxa"/>
            <w:shd w:val="clear" w:color="auto" w:fill="EDF0F4" w:themeFill="accent3"/>
          </w:tcPr>
          <w:p w14:paraId="7CECE318" w14:textId="77777777" w:rsidR="00AB3725" w:rsidRPr="00C55A4E" w:rsidRDefault="00AB3725" w:rsidP="002F12B1">
            <w:pPr>
              <w:rPr>
                <w:noProof/>
              </w:rPr>
            </w:pPr>
          </w:p>
        </w:tc>
      </w:tr>
      <w:tr w:rsidR="00AB3725" w:rsidRPr="00A776C4" w14:paraId="662A6D55" w14:textId="77777777" w:rsidTr="002F12B1">
        <w:trPr>
          <w:trHeight w:val="4380"/>
        </w:trPr>
        <w:tc>
          <w:tcPr>
            <w:tcW w:w="9824" w:type="dxa"/>
            <w:gridSpan w:val="3"/>
            <w:shd w:val="clear" w:color="auto" w:fill="EDF0F4" w:themeFill="accent3"/>
          </w:tcPr>
          <w:p w14:paraId="3A2C4736" w14:textId="2CC19778" w:rsidR="00AB3725" w:rsidRDefault="00AB3725" w:rsidP="002F12B1">
            <w:pPr>
              <w:pStyle w:val="Kop3"/>
              <w:rPr>
                <w:noProof/>
              </w:rPr>
            </w:pPr>
            <w:r>
              <w:rPr>
                <w:noProof/>
              </w:rPr>
              <w:t>Onderzoek Bedrijf (3)</w:t>
            </w:r>
          </w:p>
          <w:p w14:paraId="61D45B83" w14:textId="0E1C2D85" w:rsidR="00AB3725" w:rsidRDefault="00AB3725" w:rsidP="00AB3725">
            <w:pPr>
              <w:pStyle w:val="Kop3"/>
              <w:rPr>
                <w:rFonts w:asciiTheme="minorHAnsi" w:eastAsiaTheme="minorHAnsi" w:hAnsiTheme="minorHAnsi" w:cstheme="minorBidi"/>
                <w:b w:val="0"/>
                <w:color w:val="auto"/>
                <w:sz w:val="24"/>
              </w:rPr>
            </w:pPr>
            <w:r>
              <w:t>Vape-box.com</w:t>
            </w:r>
          </w:p>
          <w:p w14:paraId="4ADB74A2" w14:textId="417E2BE4" w:rsidR="00AB3725" w:rsidRDefault="00AB3725" w:rsidP="00AB3725">
            <w:r>
              <w:fldChar w:fldCharType="begin"/>
            </w:r>
            <w:r>
              <w:instrText xml:space="preserve"> INCLUDEPICTURE "https://puu.sh/HmsGT/8334741b3c.png" \* MERGEFORMATINET </w:instrText>
            </w:r>
            <w:r>
              <w:fldChar w:fldCharType="end"/>
            </w:r>
          </w:p>
          <w:p w14:paraId="53FA2CAE" w14:textId="77777777" w:rsidR="00AB3725" w:rsidRPr="00AB3725" w:rsidRDefault="00AB3725" w:rsidP="00AB3725"/>
          <w:p w14:paraId="2AC7A5C8" w14:textId="77777777" w:rsidR="00AB3725" w:rsidRDefault="00AB3725" w:rsidP="002F12B1">
            <w:pPr>
              <w:pStyle w:val="Tekst"/>
            </w:pPr>
          </w:p>
          <w:p w14:paraId="482FA06E" w14:textId="77777777" w:rsidR="00AB3725" w:rsidRPr="00A776C4" w:rsidRDefault="00AB3725" w:rsidP="002F12B1">
            <w:pPr>
              <w:pStyle w:val="Tekst"/>
            </w:pPr>
          </w:p>
        </w:tc>
      </w:tr>
      <w:tr w:rsidR="00AB3725" w:rsidRPr="00947F29" w14:paraId="586B65F3" w14:textId="77777777" w:rsidTr="002F12B1">
        <w:trPr>
          <w:gridAfter w:val="1"/>
          <w:wAfter w:w="39" w:type="dxa"/>
          <w:trHeight w:val="9241"/>
        </w:trPr>
        <w:tc>
          <w:tcPr>
            <w:tcW w:w="9785" w:type="dxa"/>
            <w:gridSpan w:val="2"/>
            <w:shd w:val="clear" w:color="auto" w:fill="EDF0F4" w:themeFill="accent3"/>
          </w:tcPr>
          <w:p w14:paraId="04B139C3" w14:textId="4393FB7B" w:rsidR="00AB3725" w:rsidRDefault="00AB3725" w:rsidP="002F12B1">
            <w:pPr>
              <w:pStyle w:val="Tekst"/>
              <w:ind w:left="435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8C7FA56" wp14:editId="0ED57EB6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-2032635</wp:posOffset>
                  </wp:positionV>
                  <wp:extent cx="6772910" cy="3314700"/>
                  <wp:effectExtent l="0" t="0" r="0" b="0"/>
                  <wp:wrapNone/>
                  <wp:docPr id="13" name="Picture 13" descr="https://puu.sh/HmsGT/8334741b3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puu.sh/HmsGT/8334741b3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2910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E01A630" w14:textId="77777777" w:rsidR="00AB3725" w:rsidRDefault="00AB3725" w:rsidP="002F12B1">
            <w:pPr>
              <w:pStyle w:val="Tekst"/>
              <w:ind w:left="435"/>
              <w:rPr>
                <w:noProof/>
              </w:rPr>
            </w:pPr>
          </w:p>
          <w:p w14:paraId="405149B1" w14:textId="77777777" w:rsidR="00AB3725" w:rsidRDefault="00AB3725" w:rsidP="002F12B1">
            <w:pPr>
              <w:pStyle w:val="Kop5"/>
              <w:rPr>
                <w:noProof/>
              </w:rPr>
            </w:pPr>
          </w:p>
          <w:p w14:paraId="0984E55E" w14:textId="77777777" w:rsidR="00AB3725" w:rsidRDefault="00AB3725" w:rsidP="002F12B1">
            <w:pPr>
              <w:pStyle w:val="Tekst"/>
              <w:rPr>
                <w:noProof/>
              </w:rPr>
            </w:pPr>
          </w:p>
          <w:p w14:paraId="4A60075D" w14:textId="77777777" w:rsidR="00AB3725" w:rsidRDefault="00AB3725" w:rsidP="002F12B1">
            <w:pPr>
              <w:pStyle w:val="Tekst"/>
              <w:rPr>
                <w:noProof/>
              </w:rPr>
            </w:pPr>
          </w:p>
          <w:p w14:paraId="24FB3237" w14:textId="77777777" w:rsidR="00AB3725" w:rsidRDefault="00AB3725" w:rsidP="002F12B1">
            <w:pPr>
              <w:pStyle w:val="Kop3"/>
              <w:rPr>
                <w:noProof/>
              </w:rPr>
            </w:pPr>
          </w:p>
          <w:p w14:paraId="610747CF" w14:textId="0A421A64" w:rsidR="00AB3725" w:rsidRDefault="00AB3725" w:rsidP="002F12B1">
            <w:pPr>
              <w:pStyle w:val="Kop3"/>
              <w:rPr>
                <w:noProof/>
              </w:rPr>
            </w:pPr>
            <w:r>
              <w:rPr>
                <w:noProof/>
              </w:rPr>
              <w:t>Pros</w:t>
            </w:r>
          </w:p>
          <w:p w14:paraId="01555035" w14:textId="4AB44607" w:rsidR="00AB3725" w:rsidRDefault="00AB3725" w:rsidP="002F12B1">
            <w:pPr>
              <w:pStyle w:val="Lijstalinea"/>
              <w:numPr>
                <w:ilvl w:val="0"/>
                <w:numId w:val="1"/>
              </w:numPr>
            </w:pPr>
            <w:r>
              <w:t>Gratis proef box bij het aanmelden</w:t>
            </w:r>
          </w:p>
          <w:p w14:paraId="0D669E7A" w14:textId="072402D3" w:rsidR="00AB3725" w:rsidRDefault="00AB3725" w:rsidP="00AB3725">
            <w:pPr>
              <w:pStyle w:val="Lijstalinea"/>
              <w:numPr>
                <w:ilvl w:val="0"/>
                <w:numId w:val="1"/>
              </w:numPr>
            </w:pPr>
            <w:r>
              <w:t>Felle kleuren maar toch subtiel door de hele website verwerkt</w:t>
            </w:r>
          </w:p>
          <w:p w14:paraId="40F2A8F7" w14:textId="77777777" w:rsidR="00AB3725" w:rsidRPr="00947F29" w:rsidRDefault="00AB3725" w:rsidP="002F12B1">
            <w:pPr>
              <w:rPr>
                <w:lang w:val="nl-NL"/>
              </w:rPr>
            </w:pPr>
          </w:p>
          <w:p w14:paraId="3848EFE9" w14:textId="77777777" w:rsidR="00AB3725" w:rsidRPr="00947F29" w:rsidRDefault="00AB3725" w:rsidP="002F12B1">
            <w:pPr>
              <w:rPr>
                <w:lang w:val="nl-NL"/>
              </w:rPr>
            </w:pPr>
          </w:p>
          <w:p w14:paraId="61289D54" w14:textId="77777777" w:rsidR="00AB3725" w:rsidRDefault="00AB3725" w:rsidP="002F12B1">
            <w:pPr>
              <w:pStyle w:val="Kop3"/>
            </w:pPr>
            <w:proofErr w:type="spellStart"/>
            <w:r>
              <w:t>Cons</w:t>
            </w:r>
            <w:proofErr w:type="spellEnd"/>
          </w:p>
          <w:p w14:paraId="6E2877A1" w14:textId="0264F646" w:rsidR="00AB3725" w:rsidRDefault="00AB3725" w:rsidP="002F12B1">
            <w:pPr>
              <w:pStyle w:val="Lijstalinea"/>
              <w:numPr>
                <w:ilvl w:val="0"/>
                <w:numId w:val="1"/>
              </w:numPr>
            </w:pPr>
            <w:r>
              <w:t>Onduidelijk font</w:t>
            </w:r>
          </w:p>
          <w:p w14:paraId="21824CB5" w14:textId="04A0700A" w:rsidR="00AB3725" w:rsidRDefault="00AB3725" w:rsidP="002F12B1">
            <w:pPr>
              <w:pStyle w:val="Lijstalinea"/>
              <w:numPr>
                <w:ilvl w:val="0"/>
                <w:numId w:val="1"/>
              </w:numPr>
            </w:pPr>
            <w:r>
              <w:t>Hele website heeft zelfde witte achtergrond</w:t>
            </w:r>
          </w:p>
          <w:p w14:paraId="2BFBA0B6" w14:textId="24D6BFAB" w:rsidR="00AB3725" w:rsidRPr="00947F29" w:rsidRDefault="00BF0019" w:rsidP="002F12B1">
            <w:pPr>
              <w:pStyle w:val="Lijstalinea"/>
              <w:numPr>
                <w:ilvl w:val="0"/>
                <w:numId w:val="1"/>
              </w:numPr>
              <w:rPr>
                <w:lang w:val="en-US"/>
              </w:rPr>
            </w:pPr>
            <w:r w:rsidRPr="00947F29">
              <w:rPr>
                <w:lang w:val="en-US"/>
              </w:rPr>
              <w:t>Underage distribution policy</w:t>
            </w:r>
            <w:r w:rsidR="00AB3725" w:rsidRPr="00947F29">
              <w:rPr>
                <w:lang w:val="en-US"/>
              </w:rPr>
              <w:t xml:space="preserve"> </w:t>
            </w:r>
            <w:proofErr w:type="spellStart"/>
            <w:r w:rsidR="00AB3725" w:rsidRPr="00947F29">
              <w:rPr>
                <w:lang w:val="en-US"/>
              </w:rPr>
              <w:t>onder</w:t>
            </w:r>
            <w:proofErr w:type="spellEnd"/>
            <w:r w:rsidR="00AB3725" w:rsidRPr="00947F29">
              <w:rPr>
                <w:lang w:val="en-US"/>
              </w:rPr>
              <w:t xml:space="preserve"> de footer</w:t>
            </w:r>
          </w:p>
          <w:p w14:paraId="1EC580EA" w14:textId="77777777" w:rsidR="00AB3725" w:rsidRDefault="00AB3725" w:rsidP="002F12B1"/>
          <w:p w14:paraId="19EF5D96" w14:textId="77777777" w:rsidR="00AB3725" w:rsidRDefault="00AB3725" w:rsidP="002F12B1"/>
          <w:p w14:paraId="0EE60F66" w14:textId="77777777" w:rsidR="00AB3725" w:rsidRPr="00634148" w:rsidRDefault="00AB3725" w:rsidP="002F12B1">
            <w:pPr>
              <w:pStyle w:val="Kop3"/>
            </w:pPr>
            <w:r>
              <w:t>My Changes</w:t>
            </w:r>
          </w:p>
          <w:p w14:paraId="05FAE0C3" w14:textId="77777777" w:rsidR="00AB3725" w:rsidRDefault="00AB3725" w:rsidP="00AB3725">
            <w:pPr>
              <w:pStyle w:val="Lijstalinea"/>
              <w:numPr>
                <w:ilvl w:val="0"/>
                <w:numId w:val="1"/>
              </w:numPr>
            </w:pPr>
            <w:r>
              <w:t>Font naar 1 die niet zo technisch opgesteld is</w:t>
            </w:r>
          </w:p>
          <w:p w14:paraId="35FA6033" w14:textId="77777777" w:rsidR="00BF0019" w:rsidRDefault="00AB3725" w:rsidP="00BF0019">
            <w:pPr>
              <w:pStyle w:val="Lijstalinea"/>
              <w:numPr>
                <w:ilvl w:val="0"/>
                <w:numId w:val="1"/>
              </w:numPr>
            </w:pPr>
            <w:r>
              <w:t xml:space="preserve">Background </w:t>
            </w:r>
            <w:proofErr w:type="spellStart"/>
            <w:r>
              <w:t>color</w:t>
            </w:r>
            <w:proofErr w:type="spellEnd"/>
            <w:r>
              <w:t xml:space="preserve"> geven op sommige plekken van de website om aandacht te trekken</w:t>
            </w:r>
          </w:p>
          <w:p w14:paraId="2AE96F9B" w14:textId="4B499283" w:rsidR="00BF0019" w:rsidRPr="000C2C38" w:rsidRDefault="00BF0019" w:rsidP="00BF0019">
            <w:pPr>
              <w:pStyle w:val="Lijstalinea"/>
              <w:numPr>
                <w:ilvl w:val="0"/>
                <w:numId w:val="1"/>
              </w:numPr>
            </w:pPr>
            <w:r>
              <w:t xml:space="preserve">18+ policy bij de privacy policy pagina doen en niks onder de </w:t>
            </w:r>
            <w:proofErr w:type="spellStart"/>
            <w:r>
              <w:t>footer</w:t>
            </w:r>
            <w:proofErr w:type="spellEnd"/>
            <w:r>
              <w:t xml:space="preserve"> doen</w:t>
            </w:r>
          </w:p>
        </w:tc>
      </w:tr>
    </w:tbl>
    <w:p w14:paraId="78D56300" w14:textId="77777777" w:rsidR="00064821" w:rsidRPr="00947F29" w:rsidRDefault="00064821" w:rsidP="00A24793">
      <w:pPr>
        <w:rPr>
          <w:noProof/>
          <w:lang w:val="nl-NL"/>
        </w:rPr>
      </w:pPr>
    </w:p>
    <w:p w14:paraId="6378D2E8" w14:textId="2BF0D1F1" w:rsidR="00A24793" w:rsidRPr="00947F29" w:rsidRDefault="00A24793">
      <w:pPr>
        <w:rPr>
          <w:noProof/>
          <w:lang w:val="nl-NL"/>
        </w:rPr>
      </w:pPr>
    </w:p>
    <w:tbl>
      <w:tblPr>
        <w:tblW w:w="10659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674"/>
        <w:gridCol w:w="992"/>
      </w:tblGrid>
      <w:tr w:rsidR="0031055C" w:rsidRPr="00947F29" w14:paraId="5968C2B6" w14:textId="77777777" w:rsidTr="00C673F6">
        <w:trPr>
          <w:trHeight w:val="3821"/>
        </w:trPr>
        <w:tc>
          <w:tcPr>
            <w:tcW w:w="993" w:type="dxa"/>
            <w:vMerge w:val="restart"/>
            <w:shd w:val="clear" w:color="auto" w:fill="00C1C7" w:themeFill="accent2"/>
          </w:tcPr>
          <w:p w14:paraId="2D3FF070" w14:textId="77777777" w:rsidR="0031055C" w:rsidRPr="00C55A4E" w:rsidRDefault="0031055C" w:rsidP="00BF0019">
            <w:pPr>
              <w:pStyle w:val="Citaat"/>
              <w:rPr>
                <w:noProof/>
              </w:rPr>
            </w:pPr>
          </w:p>
        </w:tc>
        <w:tc>
          <w:tcPr>
            <w:tcW w:w="8674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08F7D095" w14:textId="77777777" w:rsidR="0031055C" w:rsidRPr="00C55A4E" w:rsidRDefault="0031055C" w:rsidP="00BF0019">
            <w:pPr>
              <w:pStyle w:val="Citaat"/>
              <w:rPr>
                <w:noProof/>
              </w:rPr>
            </w:pP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26099A14" w14:textId="77777777" w:rsidR="0031055C" w:rsidRPr="00947F29" w:rsidRDefault="0031055C" w:rsidP="00D6375E">
            <w:pPr>
              <w:rPr>
                <w:noProof/>
                <w:lang w:val="nl-NL"/>
              </w:rPr>
            </w:pPr>
          </w:p>
        </w:tc>
      </w:tr>
      <w:tr w:rsidR="0031055C" w:rsidRPr="00C55A4E" w14:paraId="5B1BC369" w14:textId="77777777" w:rsidTr="00A31A5B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2302AAF8" w14:textId="77777777" w:rsidR="0031055C" w:rsidRPr="00C55A4E" w:rsidRDefault="0031055C" w:rsidP="00BF0019">
            <w:pPr>
              <w:pStyle w:val="Citaat"/>
              <w:rPr>
                <w:noProof/>
              </w:rPr>
            </w:pPr>
          </w:p>
        </w:tc>
        <w:tc>
          <w:tcPr>
            <w:tcW w:w="8674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135A74F6" w14:textId="00519898" w:rsidR="0031055C" w:rsidRDefault="00BF0019" w:rsidP="00BF0019">
            <w:pPr>
              <w:pStyle w:val="Citaat"/>
              <w:rPr>
                <w:noProof/>
              </w:rPr>
            </w:pPr>
            <w:r>
              <w:rPr>
                <w:noProof/>
              </w:rPr>
              <w:t>K-ID Onderzoek</w:t>
            </w:r>
          </w:p>
          <w:p w14:paraId="60B86BCA" w14:textId="3EBA16A2" w:rsidR="00BF0019" w:rsidRDefault="00BF0019" w:rsidP="00BF0019">
            <w:pPr>
              <w:pStyle w:val="Citaat"/>
            </w:pPr>
            <w:proofErr w:type="spellStart"/>
            <w:r>
              <w:t>JuicyBox</w:t>
            </w:r>
            <w:proofErr w:type="spellEnd"/>
          </w:p>
          <w:p w14:paraId="6494F62E" w14:textId="5059C5EE" w:rsidR="00BF0019" w:rsidRDefault="00BF0019" w:rsidP="00BF0019">
            <w:pPr>
              <w:pStyle w:val="Citaat"/>
            </w:pPr>
            <w:r>
              <w:t>Mike Yang</w:t>
            </w:r>
          </w:p>
          <w:p w14:paraId="1F0B2E1B" w14:textId="080924B4" w:rsidR="00BF0019" w:rsidRPr="00BF0019" w:rsidRDefault="00BF0019" w:rsidP="00BF0019">
            <w:pPr>
              <w:pStyle w:val="Citaat"/>
            </w:pPr>
            <w:r>
              <w:t>MD2A</w:t>
            </w:r>
          </w:p>
          <w:p w14:paraId="3865A052" w14:textId="048592B9" w:rsidR="00BF0019" w:rsidRPr="00BF0019" w:rsidRDefault="00BF0019" w:rsidP="00BF0019">
            <w:pPr>
              <w:pStyle w:val="Citaat"/>
            </w:pPr>
          </w:p>
        </w:tc>
        <w:tc>
          <w:tcPr>
            <w:tcW w:w="992" w:type="dxa"/>
            <w:vMerge/>
            <w:shd w:val="clear" w:color="auto" w:fill="00C1C7" w:themeFill="accent2"/>
          </w:tcPr>
          <w:p w14:paraId="2DC4346B" w14:textId="77777777" w:rsidR="0031055C" w:rsidRPr="00C55A4E" w:rsidRDefault="0031055C" w:rsidP="00D6375E">
            <w:pPr>
              <w:rPr>
                <w:noProof/>
              </w:rPr>
            </w:pPr>
          </w:p>
        </w:tc>
      </w:tr>
      <w:tr w:rsidR="0031055C" w:rsidRPr="00C55A4E" w14:paraId="4D0FBF0C" w14:textId="77777777" w:rsidTr="00C673F6">
        <w:trPr>
          <w:trHeight w:val="4309"/>
        </w:trPr>
        <w:tc>
          <w:tcPr>
            <w:tcW w:w="993" w:type="dxa"/>
            <w:vMerge/>
            <w:shd w:val="clear" w:color="auto" w:fill="00C1C7" w:themeFill="accent2"/>
          </w:tcPr>
          <w:p w14:paraId="53248B7B" w14:textId="77777777" w:rsidR="0031055C" w:rsidRPr="00C55A4E" w:rsidRDefault="0031055C" w:rsidP="00D6375E">
            <w:pPr>
              <w:rPr>
                <w:noProof/>
              </w:rPr>
            </w:pPr>
          </w:p>
        </w:tc>
        <w:tc>
          <w:tcPr>
            <w:tcW w:w="8674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3C07BC95" w14:textId="77777777" w:rsidR="0031055C" w:rsidRPr="00C55A4E" w:rsidRDefault="0031055C" w:rsidP="0031055C">
            <w:pPr>
              <w:rPr>
                <w:noProof/>
              </w:rPr>
            </w:pPr>
          </w:p>
        </w:tc>
        <w:tc>
          <w:tcPr>
            <w:tcW w:w="992" w:type="dxa"/>
            <w:vMerge/>
            <w:shd w:val="clear" w:color="auto" w:fill="00C1C7" w:themeFill="accent2"/>
          </w:tcPr>
          <w:p w14:paraId="0FDA843D" w14:textId="77777777" w:rsidR="0031055C" w:rsidRPr="00C55A4E" w:rsidRDefault="0031055C" w:rsidP="00D6375E">
            <w:pPr>
              <w:rPr>
                <w:noProof/>
              </w:rPr>
            </w:pPr>
          </w:p>
        </w:tc>
      </w:tr>
    </w:tbl>
    <w:p w14:paraId="7021139C" w14:textId="77777777" w:rsidR="00A81248" w:rsidRPr="00C55A4E" w:rsidRDefault="00C66528">
      <w:pPr>
        <w:rPr>
          <w:noProof/>
        </w:rPr>
      </w:pPr>
      <w:r w:rsidRPr="00C55A4E">
        <w:rPr>
          <w:noProof/>
          <w:lang w:bidi="nl-N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52F916A" wp14:editId="6DA77B01">
                <wp:simplePos x="0" y="0"/>
                <wp:positionH relativeFrom="column">
                  <wp:posOffset>-430964</wp:posOffset>
                </wp:positionH>
                <wp:positionV relativeFrom="paragraph">
                  <wp:posOffset>-9522460</wp:posOffset>
                </wp:positionV>
                <wp:extent cx="7771130" cy="9572295"/>
                <wp:effectExtent l="0" t="0" r="1270" b="0"/>
                <wp:wrapNone/>
                <wp:docPr id="23" name="Vorm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57229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707C2" id="Vorm" o:spid="_x0000_s1026" alt="&quot;&quot;" style="position:absolute;margin-left:-33.95pt;margin-top:-749.8pt;width:611.9pt;height:753.7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786148;3885565,4786148;3885565,4786148;3885565,4786148" o:connectangles="0,90,180,270"/>
              </v:shape>
            </w:pict>
          </mc:Fallback>
        </mc:AlternateContent>
      </w:r>
    </w:p>
    <w:sectPr w:rsidR="00A81248" w:rsidRPr="00C55A4E" w:rsidSect="00A31A5B">
      <w:footerReference w:type="even" r:id="rId13"/>
      <w:footerReference w:type="default" r:id="rId14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D97298" w14:textId="77777777" w:rsidR="005C5276" w:rsidRDefault="005C5276" w:rsidP="001205A1">
      <w:r>
        <w:separator/>
      </w:r>
    </w:p>
  </w:endnote>
  <w:endnote w:type="continuationSeparator" w:id="0">
    <w:p w14:paraId="680AA44B" w14:textId="77777777" w:rsidR="005C5276" w:rsidRDefault="005C5276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inanummer"/>
      </w:rPr>
      <w:id w:val="1697884697"/>
      <w:docPartObj>
        <w:docPartGallery w:val="Page Numbers (Bottom of Page)"/>
        <w:docPartUnique/>
      </w:docPartObj>
    </w:sdtPr>
    <w:sdtEndPr>
      <w:rPr>
        <w:rStyle w:val="Paginanummer"/>
      </w:rPr>
    </w:sdtEndPr>
    <w:sdtContent>
      <w:p w14:paraId="166DF0DE" w14:textId="77777777" w:rsidR="001205A1" w:rsidRDefault="001205A1" w:rsidP="001739D4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  <w:lang w:bidi="nl-NL"/>
          </w:rPr>
          <w:fldChar w:fldCharType="begin"/>
        </w:r>
        <w:r>
          <w:rPr>
            <w:rStyle w:val="Paginanummer"/>
            <w:lang w:bidi="nl-NL"/>
          </w:rPr>
          <w:instrText xml:space="preserve"> PAGE </w:instrText>
        </w:r>
        <w:r>
          <w:rPr>
            <w:rStyle w:val="Paginanummer"/>
            <w:lang w:bidi="nl-NL"/>
          </w:rPr>
          <w:fldChar w:fldCharType="separate"/>
        </w:r>
        <w:r w:rsidR="007B0740">
          <w:rPr>
            <w:rStyle w:val="Paginanummer"/>
            <w:noProof/>
            <w:lang w:bidi="nl-NL"/>
          </w:rPr>
          <w:t>2</w:t>
        </w:r>
        <w:r>
          <w:rPr>
            <w:rStyle w:val="Paginanummer"/>
            <w:lang w:bidi="nl-NL"/>
          </w:rPr>
          <w:fldChar w:fldCharType="end"/>
        </w:r>
      </w:p>
    </w:sdtContent>
  </w:sdt>
  <w:p w14:paraId="12BE3C95" w14:textId="77777777" w:rsidR="001205A1" w:rsidRDefault="001205A1" w:rsidP="001205A1">
    <w:pPr>
      <w:pStyle w:val="Voet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inanummer"/>
      </w:rPr>
      <w:id w:val="-1041358343"/>
      <w:docPartObj>
        <w:docPartGallery w:val="Page Numbers (Bottom of Page)"/>
        <w:docPartUnique/>
      </w:docPartObj>
    </w:sdtPr>
    <w:sdtEndPr>
      <w:rPr>
        <w:rStyle w:val="Paginanummer"/>
      </w:rPr>
    </w:sdtEndPr>
    <w:sdtContent>
      <w:p w14:paraId="19B89A27" w14:textId="77777777" w:rsidR="001205A1" w:rsidRDefault="001205A1" w:rsidP="001739D4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  <w:lang w:bidi="nl-NL"/>
          </w:rPr>
          <w:fldChar w:fldCharType="begin"/>
        </w:r>
        <w:r>
          <w:rPr>
            <w:rStyle w:val="Paginanummer"/>
            <w:lang w:bidi="nl-NL"/>
          </w:rPr>
          <w:instrText xml:space="preserve"> PAGE </w:instrText>
        </w:r>
        <w:r>
          <w:rPr>
            <w:rStyle w:val="Paginanummer"/>
            <w:lang w:bidi="nl-NL"/>
          </w:rPr>
          <w:fldChar w:fldCharType="separate"/>
        </w:r>
        <w:r w:rsidR="00A84125">
          <w:rPr>
            <w:rStyle w:val="Paginanummer"/>
            <w:noProof/>
            <w:lang w:bidi="nl-NL"/>
          </w:rPr>
          <w:t>4</w:t>
        </w:r>
        <w:r>
          <w:rPr>
            <w:rStyle w:val="Paginanummer"/>
            <w:lang w:bidi="nl-NL"/>
          </w:rPr>
          <w:fldChar w:fldCharType="end"/>
        </w:r>
      </w:p>
    </w:sdtContent>
  </w:sdt>
  <w:tbl>
    <w:tblPr>
      <w:tblW w:w="10658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  <w:gridCol w:w="5329"/>
    </w:tblGrid>
    <w:tr w:rsidR="001205A1" w14:paraId="77ABF416" w14:textId="77777777" w:rsidTr="00A84125">
      <w:tc>
        <w:tcPr>
          <w:tcW w:w="5329" w:type="dxa"/>
        </w:tcPr>
        <w:p w14:paraId="59FE8B94" w14:textId="032229C7" w:rsidR="00F24F9C" w:rsidRPr="001205A1" w:rsidRDefault="00F24F9C" w:rsidP="00C66528">
          <w:pPr>
            <w:pStyle w:val="Voettekst"/>
          </w:pPr>
          <w:r>
            <w:t xml:space="preserve">K-ID </w:t>
          </w:r>
          <w:proofErr w:type="spellStart"/>
          <w:r>
            <w:t>Juicybox</w:t>
          </w:r>
          <w:proofErr w:type="spellEnd"/>
        </w:p>
      </w:tc>
      <w:tc>
        <w:tcPr>
          <w:tcW w:w="5329" w:type="dxa"/>
        </w:tcPr>
        <w:p w14:paraId="153D9C90" w14:textId="77777777" w:rsidR="001205A1" w:rsidRPr="001205A1" w:rsidRDefault="001205A1" w:rsidP="00A31A5B">
          <w:pPr>
            <w:pStyle w:val="Voettekst"/>
          </w:pPr>
        </w:p>
      </w:tc>
    </w:tr>
  </w:tbl>
  <w:p w14:paraId="1ABFDD8A" w14:textId="77777777" w:rsidR="001205A1" w:rsidRDefault="001205A1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1503EE" w14:textId="77777777" w:rsidR="005C5276" w:rsidRDefault="005C5276" w:rsidP="001205A1">
      <w:r>
        <w:separator/>
      </w:r>
    </w:p>
  </w:footnote>
  <w:footnote w:type="continuationSeparator" w:id="0">
    <w:p w14:paraId="5462A681" w14:textId="77777777" w:rsidR="005C5276" w:rsidRDefault="005C5276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9023BB"/>
    <w:multiLevelType w:val="hybridMultilevel"/>
    <w:tmpl w:val="E318C17A"/>
    <w:lvl w:ilvl="0" w:tplc="5B66C974">
      <w:start w:val="11"/>
      <w:numFmt w:val="bullet"/>
      <w:lvlText w:val="-"/>
      <w:lvlJc w:val="left"/>
      <w:pPr>
        <w:ind w:left="435" w:hanging="360"/>
      </w:pPr>
      <w:rPr>
        <w:rFonts w:ascii="Georgia" w:eastAsiaTheme="minorHAnsi" w:hAnsi="Georgia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6C4"/>
    <w:rsid w:val="00064821"/>
    <w:rsid w:val="000C2C38"/>
    <w:rsid w:val="000C4ED1"/>
    <w:rsid w:val="000F33F7"/>
    <w:rsid w:val="001205A1"/>
    <w:rsid w:val="001F4AAA"/>
    <w:rsid w:val="00232DAA"/>
    <w:rsid w:val="002560A5"/>
    <w:rsid w:val="00275F83"/>
    <w:rsid w:val="002877E8"/>
    <w:rsid w:val="002B0D15"/>
    <w:rsid w:val="002E7C4E"/>
    <w:rsid w:val="00306DC2"/>
    <w:rsid w:val="0031055C"/>
    <w:rsid w:val="00371EE1"/>
    <w:rsid w:val="003A798E"/>
    <w:rsid w:val="00425A99"/>
    <w:rsid w:val="00512D3C"/>
    <w:rsid w:val="005C5276"/>
    <w:rsid w:val="005E6B25"/>
    <w:rsid w:val="005F4F46"/>
    <w:rsid w:val="00634148"/>
    <w:rsid w:val="006C60E6"/>
    <w:rsid w:val="006E6E03"/>
    <w:rsid w:val="007B0740"/>
    <w:rsid w:val="007C1BAB"/>
    <w:rsid w:val="00947F29"/>
    <w:rsid w:val="00A15CF7"/>
    <w:rsid w:val="00A24793"/>
    <w:rsid w:val="00A31A5B"/>
    <w:rsid w:val="00A776C4"/>
    <w:rsid w:val="00A81248"/>
    <w:rsid w:val="00A84125"/>
    <w:rsid w:val="00AB3725"/>
    <w:rsid w:val="00BF0019"/>
    <w:rsid w:val="00C55A4E"/>
    <w:rsid w:val="00C66528"/>
    <w:rsid w:val="00C673F6"/>
    <w:rsid w:val="00C915F0"/>
    <w:rsid w:val="00CA237A"/>
    <w:rsid w:val="00CB79FD"/>
    <w:rsid w:val="00CE668A"/>
    <w:rsid w:val="00E26837"/>
    <w:rsid w:val="00F24F9C"/>
    <w:rsid w:val="00F8763A"/>
    <w:rsid w:val="00FB65B8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12AB1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6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uiPriority w:val="6"/>
    <w:qFormat/>
    <w:rsid w:val="00AB3725"/>
    <w:rPr>
      <w:rFonts w:ascii="Times New Roman" w:eastAsia="Times New Roman" w:hAnsi="Times New Roman" w:cs="Times New Roman"/>
      <w:lang w:val="en-US"/>
    </w:rPr>
  </w:style>
  <w:style w:type="paragraph" w:styleId="Kop1">
    <w:name w:val="heading 1"/>
    <w:basedOn w:val="Standaard"/>
    <w:next w:val="Standaard"/>
    <w:link w:val="Kop1Char"/>
    <w:qFormat/>
    <w:rsid w:val="00C55A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60"/>
      <w:szCs w:val="32"/>
      <w:lang w:val="nl-NL"/>
    </w:rPr>
  </w:style>
  <w:style w:type="paragraph" w:styleId="Kop2">
    <w:name w:val="heading 2"/>
    <w:basedOn w:val="Standaard"/>
    <w:next w:val="Standaard"/>
    <w:link w:val="Kop2Char"/>
    <w:uiPriority w:val="1"/>
    <w:qFormat/>
    <w:rsid w:val="00C66528"/>
    <w:pPr>
      <w:keepNext/>
      <w:keepLines/>
      <w:outlineLvl w:val="1"/>
    </w:pPr>
    <w:rPr>
      <w:rFonts w:asciiTheme="minorHAnsi" w:eastAsiaTheme="majorEastAsia" w:hAnsiTheme="minorHAnsi" w:cstheme="majorBidi"/>
      <w:i/>
      <w:color w:val="00C1C7" w:themeColor="accent2"/>
      <w:sz w:val="42"/>
      <w:szCs w:val="26"/>
      <w:lang w:val="nl-NL"/>
    </w:rPr>
  </w:style>
  <w:style w:type="paragraph" w:styleId="Kop3">
    <w:name w:val="heading 3"/>
    <w:basedOn w:val="Standaard"/>
    <w:next w:val="Standaard"/>
    <w:link w:val="Kop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  <w:lang w:val="nl-NL"/>
    </w:rPr>
  </w:style>
  <w:style w:type="paragraph" w:styleId="Kop4">
    <w:name w:val="heading 4"/>
    <w:basedOn w:val="Standaard"/>
    <w:next w:val="Standaard"/>
    <w:link w:val="Kop4Char"/>
    <w:uiPriority w:val="3"/>
    <w:qFormat/>
    <w:rsid w:val="00C55A4E"/>
    <w:pPr>
      <w:keepNext/>
      <w:keepLines/>
      <w:outlineLvl w:val="3"/>
    </w:pPr>
    <w:rPr>
      <w:rFonts w:asciiTheme="minorHAnsi" w:eastAsiaTheme="majorEastAsia" w:hAnsiTheme="minorHAnsi" w:cstheme="majorBidi"/>
      <w:i/>
      <w:iCs/>
      <w:color w:val="000000" w:themeColor="text1"/>
      <w:sz w:val="30"/>
      <w:lang w:val="nl-NL"/>
    </w:rPr>
  </w:style>
  <w:style w:type="paragraph" w:styleId="Kop5">
    <w:name w:val="heading 5"/>
    <w:basedOn w:val="Standaard"/>
    <w:next w:val="Standaard"/>
    <w:link w:val="Kop5Char"/>
    <w:uiPriority w:val="4"/>
    <w:qFormat/>
    <w:rsid w:val="00C55A4E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62"/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rsid w:val="00A81248"/>
    <w:rPr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Kop1Char">
    <w:name w:val="Kop 1 Char"/>
    <w:basedOn w:val="Standaardalinea-lettertype"/>
    <w:link w:val="Kop1"/>
    <w:rsid w:val="00C55A4E"/>
    <w:rPr>
      <w:rFonts w:asciiTheme="majorHAnsi" w:eastAsiaTheme="majorEastAsia" w:hAnsiTheme="majorHAnsi" w:cstheme="majorBidi"/>
      <w:b/>
      <w:color w:val="123869" w:themeColor="accent1"/>
      <w:sz w:val="60"/>
      <w:szCs w:val="32"/>
    </w:rPr>
  </w:style>
  <w:style w:type="character" w:customStyle="1" w:styleId="Kop2Char">
    <w:name w:val="Kop 2 Char"/>
    <w:basedOn w:val="Standaardalinea-lettertype"/>
    <w:link w:val="Kop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fischanker">
    <w:name w:val="Grafisch anker"/>
    <w:basedOn w:val="Standaard"/>
    <w:uiPriority w:val="7"/>
    <w:qFormat/>
    <w:rsid w:val="00A81248"/>
    <w:rPr>
      <w:rFonts w:asciiTheme="minorHAnsi" w:eastAsiaTheme="minorHAnsi" w:hAnsiTheme="minorHAnsi" w:cstheme="minorBidi"/>
      <w:sz w:val="10"/>
      <w:lang w:val="nl-NL"/>
    </w:rPr>
  </w:style>
  <w:style w:type="character" w:customStyle="1" w:styleId="Kop3Char">
    <w:name w:val="Kop 3 Char"/>
    <w:basedOn w:val="Standaardalinea-lettertype"/>
    <w:link w:val="Kop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Kop4Char">
    <w:name w:val="Kop 4 Char"/>
    <w:basedOn w:val="Standaardalinea-lettertype"/>
    <w:link w:val="Kop4"/>
    <w:uiPriority w:val="3"/>
    <w:rsid w:val="00C55A4E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kst">
    <w:name w:val="Tekst"/>
    <w:basedOn w:val="Standaard"/>
    <w:uiPriority w:val="5"/>
    <w:qFormat/>
    <w:rsid w:val="00C66528"/>
    <w:rPr>
      <w:rFonts w:asciiTheme="minorHAnsi" w:eastAsiaTheme="minorHAnsi" w:hAnsiTheme="minorHAnsi" w:cstheme="minorBidi"/>
      <w:i/>
      <w:color w:val="000000" w:themeColor="text1"/>
      <w:sz w:val="28"/>
      <w:lang w:val="nl-NL"/>
    </w:rPr>
  </w:style>
  <w:style w:type="paragraph" w:styleId="Koptekst">
    <w:name w:val="header"/>
    <w:basedOn w:val="Standaard"/>
    <w:link w:val="KoptekstChar"/>
    <w:uiPriority w:val="99"/>
    <w:rsid w:val="00C6652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nl-NL"/>
    </w:rPr>
  </w:style>
  <w:style w:type="character" w:customStyle="1" w:styleId="KoptekstChar">
    <w:name w:val="Koptekst Char"/>
    <w:basedOn w:val="Standaardalinea-lettertype"/>
    <w:link w:val="Koptekst"/>
    <w:uiPriority w:val="99"/>
    <w:rsid w:val="00C66528"/>
  </w:style>
  <w:style w:type="paragraph" w:styleId="Voettekst">
    <w:name w:val="footer"/>
    <w:basedOn w:val="Standaard"/>
    <w:link w:val="VoettekstChar"/>
    <w:uiPriority w:val="99"/>
    <w:rsid w:val="00FC49AE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A6A6A6" w:themeColor="background1" w:themeShade="A6"/>
      <w:sz w:val="20"/>
      <w:lang w:val="nl-NL"/>
    </w:rPr>
  </w:style>
  <w:style w:type="character" w:customStyle="1" w:styleId="VoettekstChar">
    <w:name w:val="Voettekst Char"/>
    <w:basedOn w:val="Standaardalinea-lettertype"/>
    <w:link w:val="Voettekst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inanummer">
    <w:name w:val="page number"/>
    <w:basedOn w:val="Standaardalinea-lettertype"/>
    <w:uiPriority w:val="99"/>
    <w:semiHidden/>
    <w:rsid w:val="001205A1"/>
  </w:style>
  <w:style w:type="character" w:customStyle="1" w:styleId="Kop5Char">
    <w:name w:val="Kop 5 Char"/>
    <w:basedOn w:val="Standaardalinea-lettertype"/>
    <w:link w:val="Kop5"/>
    <w:uiPriority w:val="4"/>
    <w:rsid w:val="00C55A4E"/>
    <w:rPr>
      <w:rFonts w:asciiTheme="majorHAnsi" w:eastAsiaTheme="majorEastAsia" w:hAnsiTheme="majorHAnsi" w:cstheme="majorBidi"/>
      <w:b/>
      <w:color w:val="123869" w:themeColor="accent1"/>
      <w:sz w:val="62"/>
    </w:rPr>
  </w:style>
  <w:style w:type="character" w:styleId="Tekstvantijdelijkeaanduiding">
    <w:name w:val="Placeholder Text"/>
    <w:basedOn w:val="Standaardalinea-lettertype"/>
    <w:uiPriority w:val="99"/>
    <w:semiHidden/>
    <w:rsid w:val="00C66528"/>
    <w:rPr>
      <w:color w:val="808080"/>
    </w:rPr>
  </w:style>
  <w:style w:type="character" w:styleId="Nadruk">
    <w:name w:val="Emphasis"/>
    <w:basedOn w:val="Standaardalinea-lettertype"/>
    <w:uiPriority w:val="20"/>
    <w:qFormat/>
    <w:rsid w:val="00FC49AE"/>
    <w:rPr>
      <w:i w:val="0"/>
      <w:iCs/>
      <w:color w:val="00C1C7" w:themeColor="accent2"/>
    </w:rPr>
  </w:style>
  <w:style w:type="paragraph" w:styleId="Citaat">
    <w:name w:val="Quote"/>
    <w:basedOn w:val="Standaard"/>
    <w:next w:val="Standaard"/>
    <w:link w:val="CitaatChar"/>
    <w:uiPriority w:val="29"/>
    <w:qFormat/>
    <w:rsid w:val="00C55A4E"/>
    <w:pPr>
      <w:spacing w:line="192" w:lineRule="auto"/>
      <w:jc w:val="center"/>
    </w:pPr>
    <w:rPr>
      <w:rFonts w:asciiTheme="majorHAnsi" w:eastAsiaTheme="minorHAnsi" w:hAnsiTheme="majorHAnsi" w:cstheme="minorBidi"/>
      <w:iCs/>
      <w:color w:val="123869" w:themeColor="accent1"/>
      <w:sz w:val="62"/>
      <w:lang w:val="nl-NL"/>
    </w:rPr>
  </w:style>
  <w:style w:type="character" w:customStyle="1" w:styleId="CitaatChar">
    <w:name w:val="Citaat Char"/>
    <w:basedOn w:val="Standaardalinea-lettertype"/>
    <w:link w:val="Citaat"/>
    <w:uiPriority w:val="29"/>
    <w:rsid w:val="00C55A4E"/>
    <w:rPr>
      <w:rFonts w:asciiTheme="majorHAnsi" w:hAnsiTheme="majorHAnsi"/>
      <w:iCs/>
      <w:color w:val="123869" w:themeColor="accent1"/>
      <w:sz w:val="62"/>
    </w:rPr>
  </w:style>
  <w:style w:type="paragraph" w:styleId="Lijstalinea">
    <w:name w:val="List Paragraph"/>
    <w:basedOn w:val="Standaard"/>
    <w:uiPriority w:val="34"/>
    <w:semiHidden/>
    <w:qFormat/>
    <w:rsid w:val="00634148"/>
    <w:pPr>
      <w:ind w:left="720"/>
      <w:contextualSpacing/>
    </w:pPr>
    <w:rPr>
      <w:rFonts w:asciiTheme="minorHAnsi" w:eastAsiaTheme="minorHAnsi" w:hAnsiTheme="minorHAnsi" w:cstheme="minorBidi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9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94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59087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07399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19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80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733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7265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330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033757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99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5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57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92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00555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901324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759714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8989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58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253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143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9420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6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02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51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87523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38049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575481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92942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169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44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47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443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36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27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1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163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97848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31680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225213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53065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845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17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572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0935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5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12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36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80717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80572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852434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4172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057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46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415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441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znLi\AppData\Roaming\Microsoft\Templates\Jazzy%20studentenverslag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studentenverslag</Template>
  <TotalTime>0</TotalTime>
  <Pages>6</Pages>
  <Words>492</Words>
  <Characters>2712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2021-03-26T00:36:00Z</dcterms:created>
  <dcterms:modified xsi:type="dcterms:W3CDTF">2021-03-26T00:36:00Z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